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D0FAE" w14:textId="7A7AD520" w:rsidR="00E90BBA" w:rsidRDefault="00EE600C" w:rsidP="00CC628D">
      <w:pPr>
        <w:pStyle w:val="BDtitutlinisbendrastekstas"/>
        <w:rPr>
          <w:sz w:val="28"/>
        </w:rPr>
      </w:pPr>
      <w:r>
        <w:rPr>
          <w:noProof/>
          <w:lang w:eastAsia="lt-LT"/>
        </w:rPr>
        <w:drawing>
          <wp:inline distT="0" distB="0" distL="0" distR="0" wp14:anchorId="554F3571" wp14:editId="5AC223F7">
            <wp:extent cx="1772285" cy="504825"/>
            <wp:effectExtent l="0" t="0" r="0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449F" w14:textId="1D72157B" w:rsidR="00E90BBA" w:rsidRDefault="00EC1684" w:rsidP="00CC628D">
      <w:pPr>
        <w:pStyle w:val="BDtitulinisuniversitetas"/>
      </w:pPr>
      <w:r>
        <w:t>VILNIUS GEDIMINAS TECHNICAL UNIVERSITY</w:t>
      </w:r>
    </w:p>
    <w:p w14:paraId="536893BA" w14:textId="2C33D102" w:rsidR="00E90BBA" w:rsidRDefault="00EC1684" w:rsidP="00CC628D">
      <w:pPr>
        <w:pStyle w:val="BDtitulinisfakultetaskatedra"/>
        <w:tabs>
          <w:tab w:val="clear" w:pos="4819"/>
          <w:tab w:val="clear" w:pos="8020"/>
        </w:tabs>
        <w:rPr>
          <w:i/>
          <w:iCs/>
        </w:rPr>
      </w:pPr>
      <w:r w:rsidRPr="00EC1684">
        <w:t>Faculty of Fundamental Sciences</w:t>
      </w:r>
    </w:p>
    <w:p w14:paraId="6DF82C18" w14:textId="07CE020D" w:rsidR="00E90BBA" w:rsidRDefault="00EC1684" w:rsidP="00CC628D">
      <w:pPr>
        <w:pStyle w:val="BDtitulinisfakultetaskatedra"/>
        <w:tabs>
          <w:tab w:val="clear" w:pos="4819"/>
          <w:tab w:val="clear" w:pos="8020"/>
        </w:tabs>
      </w:pPr>
      <w:r w:rsidRPr="00EC1684">
        <w:t>Department of Information Technologies</w:t>
      </w:r>
    </w:p>
    <w:p w14:paraId="0F027D7E" w14:textId="10B826CC" w:rsidR="00F2353E" w:rsidRPr="00F2353E" w:rsidRDefault="00F2353E" w:rsidP="00F2353E">
      <w:pPr>
        <w:pStyle w:val="BDtitulinisvardas"/>
        <w:spacing w:before="0" w:after="0"/>
        <w:rPr>
          <w:sz w:val="24"/>
          <w:szCs w:val="24"/>
        </w:rPr>
      </w:pPr>
    </w:p>
    <w:p w14:paraId="03B50FFE" w14:textId="5433395F" w:rsidR="00F2353E" w:rsidRPr="00F2353E" w:rsidRDefault="00F2353E" w:rsidP="00F2353E">
      <w:pPr>
        <w:pStyle w:val="BDtitulinisvardas"/>
        <w:spacing w:before="0" w:after="0"/>
        <w:rPr>
          <w:sz w:val="24"/>
          <w:szCs w:val="24"/>
        </w:rPr>
      </w:pPr>
    </w:p>
    <w:p w14:paraId="4C2CD0E5" w14:textId="6E56C3CB" w:rsidR="00F2353E" w:rsidRPr="00F2353E" w:rsidRDefault="00F2353E" w:rsidP="00F2353E">
      <w:pPr>
        <w:pStyle w:val="BDtitulinisvardas"/>
        <w:spacing w:before="0" w:after="0"/>
        <w:rPr>
          <w:sz w:val="24"/>
          <w:szCs w:val="24"/>
        </w:rPr>
      </w:pPr>
    </w:p>
    <w:p w14:paraId="11A24473" w14:textId="41AF0F3C" w:rsidR="00F2353E" w:rsidRPr="00F2353E" w:rsidRDefault="00F2353E" w:rsidP="00F2353E">
      <w:pPr>
        <w:pStyle w:val="BDtitulinisvardas"/>
        <w:spacing w:before="0" w:after="0"/>
        <w:rPr>
          <w:sz w:val="24"/>
          <w:szCs w:val="24"/>
        </w:rPr>
      </w:pPr>
    </w:p>
    <w:p w14:paraId="4978AA5A" w14:textId="77777777" w:rsidR="00F2353E" w:rsidRPr="00F2353E" w:rsidRDefault="00F2353E" w:rsidP="00F2353E">
      <w:pPr>
        <w:pStyle w:val="BDtitulinisvardas"/>
        <w:spacing w:before="0" w:after="0"/>
        <w:rPr>
          <w:sz w:val="24"/>
          <w:szCs w:val="24"/>
        </w:rPr>
      </w:pPr>
    </w:p>
    <w:bookmarkStart w:id="0" w:name="_Hlk213875398"/>
    <w:p w14:paraId="64C099A4" w14:textId="59FEC2E8" w:rsidR="00E90BBA" w:rsidRDefault="00535EFC" w:rsidP="00F2353E">
      <w:pPr>
        <w:pStyle w:val="BDtitulinisvardas"/>
        <w:spacing w:before="120" w:after="120"/>
        <w:rPr>
          <w:szCs w:val="28"/>
        </w:rPr>
      </w:pPr>
      <w:sdt>
        <w:sdtPr>
          <w:rPr>
            <w:szCs w:val="28"/>
          </w:rPr>
          <w:id w:val="-1982758316"/>
          <w:lock w:val="sdtLocked"/>
          <w:placeholder>
            <w:docPart w:val="2F5457D1B31B485C8181EE14A13D3DE1"/>
          </w:placeholder>
          <w:showingPlcHdr/>
          <w:text/>
        </w:sdtPr>
        <w:sdtEndPr/>
        <w:sdtContent>
          <w:r w:rsidR="00F70A1C">
            <w:rPr>
              <w:rStyle w:val="PlaceholderText"/>
              <w:i/>
              <w:iCs/>
              <w:sz w:val="24"/>
              <w:szCs w:val="24"/>
            </w:rPr>
            <w:t xml:space="preserve">Student </w:t>
          </w:r>
          <w:r w:rsidR="00227A27">
            <w:rPr>
              <w:rStyle w:val="PlaceholderText"/>
              <w:i/>
              <w:iCs/>
              <w:sz w:val="24"/>
              <w:szCs w:val="24"/>
            </w:rPr>
            <w:t>name</w:t>
          </w:r>
          <w:r w:rsidR="00647E1E">
            <w:rPr>
              <w:rStyle w:val="PlaceholderText"/>
              <w:i/>
              <w:iCs/>
              <w:sz w:val="24"/>
              <w:szCs w:val="24"/>
            </w:rPr>
            <w:t>, surname</w:t>
          </w:r>
        </w:sdtContent>
      </w:sdt>
    </w:p>
    <w:bookmarkEnd w:id="0"/>
    <w:p w14:paraId="70B3A57E" w14:textId="77777777" w:rsidR="00F2353E" w:rsidRPr="00F2353E" w:rsidRDefault="00F2353E" w:rsidP="00F2353E">
      <w:pPr>
        <w:pStyle w:val="BDtitulinisvardas"/>
        <w:spacing w:before="120" w:after="120"/>
        <w:rPr>
          <w:sz w:val="24"/>
          <w:szCs w:val="24"/>
        </w:rPr>
      </w:pPr>
    </w:p>
    <w:p w14:paraId="4BD30B68" w14:textId="314963A8" w:rsidR="00E90BBA" w:rsidRPr="00566C22" w:rsidRDefault="00535EFC" w:rsidP="004C1893">
      <w:pPr>
        <w:pStyle w:val="BDtitulinispavadinimas"/>
      </w:pPr>
      <w:sdt>
        <w:sdtPr>
          <w:tag w:val="BAIGIAMOJO DARBO PAVADINIMAS LIETUVIŲ KALBA "/>
          <w:id w:val="-518391587"/>
          <w:lock w:val="sdtLocked"/>
          <w:placeholder>
            <w:docPart w:val="D12C687FA06841118CCDB7F1DE9964AC"/>
          </w:placeholder>
          <w:showingPlcHdr/>
          <w:text/>
        </w:sdtPr>
        <w:sdtEndPr/>
        <w:sdtContent>
          <w:bookmarkStart w:id="1" w:name="_Hlk213696839"/>
          <w:r w:rsidR="00227A27" w:rsidRPr="00227A27">
            <w:rPr>
              <w:b w:val="0"/>
              <w:bCs/>
              <w:i/>
              <w:iCs/>
              <w:color w:val="666666"/>
            </w:rPr>
            <w:t>TITLE OF THE FINAL THESIS IN LITHUANIAN</w:t>
          </w:r>
          <w:bookmarkEnd w:id="1"/>
        </w:sdtContent>
      </w:sdt>
    </w:p>
    <w:p w14:paraId="7A698505" w14:textId="7F9F39C8" w:rsidR="00CC628D" w:rsidRDefault="00535EFC" w:rsidP="004C1893">
      <w:pPr>
        <w:pStyle w:val="BDtitulinispavadinimas"/>
      </w:pPr>
      <w:sdt>
        <w:sdtPr>
          <w:tag w:val="BAIGIAMOJO DARBO PAVADINIMAS LIETUVIŲ KALBA "/>
          <w:id w:val="-1444616771"/>
          <w:lock w:val="sdtLocked"/>
          <w:placeholder>
            <w:docPart w:val="D40B0259F4F54F89BBE94CD073AA5FC9"/>
          </w:placeholder>
          <w:showingPlcHdr/>
          <w:text/>
        </w:sdtPr>
        <w:sdtEndPr/>
        <w:sdtContent>
          <w:r w:rsidR="00227A27" w:rsidRPr="00227A27">
            <w:rPr>
              <w:b w:val="0"/>
              <w:bCs/>
              <w:i/>
              <w:iCs/>
              <w:color w:val="666666"/>
            </w:rPr>
            <w:t xml:space="preserve">TITLE OF THE FINAL THESIS IN </w:t>
          </w:r>
          <w:r w:rsidR="00227A27">
            <w:rPr>
              <w:b w:val="0"/>
              <w:bCs/>
              <w:i/>
              <w:iCs/>
              <w:color w:val="666666"/>
            </w:rPr>
            <w:t>english</w:t>
          </w:r>
        </w:sdtContent>
      </w:sdt>
      <w:r w:rsidR="004E60EB" w:rsidRPr="004273BD">
        <w:t xml:space="preserve"> </w:t>
      </w:r>
      <w:commentRangeStart w:id="2"/>
      <w:commentRangeEnd w:id="2"/>
      <w:r w:rsidR="0008573D">
        <w:rPr>
          <w:rStyle w:val="CommentReference"/>
          <w:b w:val="0"/>
          <w:caps w:val="0"/>
        </w:rPr>
        <w:commentReference w:id="2"/>
      </w:r>
    </w:p>
    <w:p w14:paraId="36338601" w14:textId="77777777" w:rsidR="00F2353E" w:rsidRPr="00F2353E" w:rsidRDefault="00F2353E" w:rsidP="00F2353E">
      <w:pPr>
        <w:pStyle w:val="BDtitulinisvardas"/>
        <w:spacing w:before="0" w:after="0"/>
        <w:rPr>
          <w:sz w:val="24"/>
          <w:szCs w:val="24"/>
        </w:rPr>
      </w:pPr>
    </w:p>
    <w:p w14:paraId="3D2114C4" w14:textId="42121F51" w:rsidR="00E90BBA" w:rsidRDefault="00227A27" w:rsidP="00F2353E">
      <w:pPr>
        <w:pStyle w:val="BDtitulinisdarbotipas"/>
        <w:spacing w:before="0" w:after="0"/>
      </w:pPr>
      <w:proofErr w:type="spellStart"/>
      <w:r w:rsidRPr="00227A27">
        <w:t>Master’s</w:t>
      </w:r>
      <w:proofErr w:type="spellEnd"/>
      <w:r w:rsidRPr="00227A27">
        <w:t xml:space="preserve"> </w:t>
      </w:r>
      <w:proofErr w:type="spellStart"/>
      <w:r w:rsidRPr="00227A27">
        <w:t>Final</w:t>
      </w:r>
      <w:proofErr w:type="spellEnd"/>
      <w:r w:rsidRPr="00227A27">
        <w:t xml:space="preserve"> </w:t>
      </w:r>
      <w:proofErr w:type="spellStart"/>
      <w:r w:rsidRPr="00227A27">
        <w:t>Thesis</w:t>
      </w:r>
      <w:proofErr w:type="spellEnd"/>
      <w:r w:rsidR="00D277D8">
        <w:t xml:space="preserve"> </w:t>
      </w:r>
    </w:p>
    <w:p w14:paraId="4D399567" w14:textId="77777777" w:rsidR="00F2353E" w:rsidRDefault="00F2353E" w:rsidP="00F2353E">
      <w:pPr>
        <w:pStyle w:val="BDtitulinisdarbotipas"/>
        <w:spacing w:before="0" w:after="0"/>
        <w:rPr>
          <w:i/>
          <w:iCs/>
          <w:vertAlign w:val="superscript"/>
        </w:rPr>
      </w:pPr>
    </w:p>
    <w:bookmarkStart w:id="3" w:name="_Hlk213697957"/>
    <w:p w14:paraId="13DA2935" w14:textId="6BE21C92" w:rsidR="00E90BBA" w:rsidRDefault="00535EFC" w:rsidP="00CC628D">
      <w:pPr>
        <w:pStyle w:val="BDtitutlinisbendrastekstas"/>
      </w:pPr>
      <w:sdt>
        <w:sdtPr>
          <w:id w:val="-1580203846"/>
          <w:lock w:val="sdtLocked"/>
          <w:placeholder>
            <w:docPart w:val="26BB8FE935B44640964877D83E5D0863"/>
          </w:placeholder>
          <w:dropDownList>
            <w:listItem w:displayText="Select study program" w:value="Select study program"/>
            <w:listItem w:displayText="Engineering of Artificial Intelligence study program, state code 6211BX023" w:value="Engineering of Artificial Intelligence study program, state code 6211BX023"/>
            <w:listItem w:displayText="Management of Artificial Intelligence Solutions study program, state code 6211BX024" w:value="Management of Artificial Intelligence Solutions study program, state code 6211BX024"/>
          </w:dropDownList>
        </w:sdtPr>
        <w:sdtEndPr/>
        <w:sdtContent>
          <w:r w:rsidR="0023579A" w:rsidRPr="00D3232C">
            <w:rPr>
              <w:i/>
              <w:iCs/>
              <w:color w:val="808080" w:themeColor="background1" w:themeShade="80"/>
            </w:rPr>
            <w:t>Select study program</w:t>
          </w:r>
        </w:sdtContent>
      </w:sdt>
      <w:bookmarkEnd w:id="3"/>
    </w:p>
    <w:p w14:paraId="336B8CBA" w14:textId="2B44D64E" w:rsidR="00E90BBA" w:rsidRDefault="00535EFC" w:rsidP="00CC628D">
      <w:pPr>
        <w:pStyle w:val="BDtitutlinisbendrastekstas"/>
        <w:rPr>
          <w:i/>
          <w:iCs/>
          <w:vertAlign w:val="superscript"/>
        </w:rPr>
      </w:pPr>
      <w:sdt>
        <w:sdtPr>
          <w:id w:val="238141241"/>
          <w:lock w:val="sdtLocked"/>
          <w:placeholder>
            <w:docPart w:val="F93E6772256649E6B94CD44A30462F7B"/>
          </w:placeholder>
          <w:dropDownList>
            <w:listItem w:displayText="Select study field" w:value="Select study field"/>
            <w:listItem w:displayText="Information Systems" w:value="Information Systems"/>
            <w:listItem w:displayText="Informatics" w:value="Informatics"/>
          </w:dropDownList>
        </w:sdtPr>
        <w:sdtEndPr/>
        <w:sdtContent>
          <w:r w:rsidR="0023579A" w:rsidRPr="00D3232C">
            <w:rPr>
              <w:i/>
              <w:iCs/>
              <w:color w:val="808080" w:themeColor="background1" w:themeShade="80"/>
            </w:rPr>
            <w:t>Select study field</w:t>
          </w:r>
        </w:sdtContent>
      </w:sdt>
      <w:r w:rsidR="00F119B3" w:rsidRPr="006261CC">
        <w:t xml:space="preserve"> </w:t>
      </w:r>
      <w:commentRangeStart w:id="4"/>
      <w:commentRangeStart w:id="5"/>
      <w:proofErr w:type="spellStart"/>
      <w:r w:rsidR="00E90BBA" w:rsidRPr="006261CC">
        <w:t>stud</w:t>
      </w:r>
      <w:commentRangeEnd w:id="4"/>
      <w:commentRangeEnd w:id="5"/>
      <w:r w:rsidR="0008573D">
        <w:rPr>
          <w:rStyle w:val="CommentReference"/>
        </w:rPr>
        <w:commentReference w:id="4"/>
      </w:r>
      <w:r w:rsidR="0008573D">
        <w:rPr>
          <w:rStyle w:val="CommentReference"/>
        </w:rPr>
        <w:commentReference w:id="5"/>
      </w:r>
      <w:r w:rsidR="00903131">
        <w:t>y</w:t>
      </w:r>
      <w:proofErr w:type="spellEnd"/>
      <w:r w:rsidR="00903131">
        <w:t xml:space="preserve"> </w:t>
      </w:r>
      <w:proofErr w:type="spellStart"/>
      <w:r w:rsidR="00903131">
        <w:t>field</w:t>
      </w:r>
      <w:proofErr w:type="spellEnd"/>
    </w:p>
    <w:p w14:paraId="709D6173" w14:textId="77777777" w:rsidR="0016455A" w:rsidRDefault="0016455A" w:rsidP="0016455A">
      <w:pPr>
        <w:pStyle w:val="BDtitulinismetai"/>
        <w:spacing w:before="120"/>
      </w:pPr>
    </w:p>
    <w:p w14:paraId="43200C63" w14:textId="00F859E8" w:rsidR="00EE600C" w:rsidRDefault="00EE600C">
      <w:pPr>
        <w:spacing w:after="200" w:line="276" w:lineRule="auto"/>
        <w:rPr>
          <w:caps/>
          <w:sz w:val="28"/>
        </w:rPr>
      </w:pPr>
      <w:r>
        <w:br w:type="page"/>
      </w:r>
    </w:p>
    <w:p w14:paraId="27EE8C5D" w14:textId="284E7A57" w:rsidR="003576D6" w:rsidRDefault="00D3232C" w:rsidP="003576D6">
      <w:pPr>
        <w:pStyle w:val="BDtitulinisuniversitetas"/>
      </w:pPr>
      <w:r w:rsidRPr="00D3232C">
        <w:lastRenderedPageBreak/>
        <w:t>VILNIUS GEDIMINAS TECHNICAL UNIVERSITY</w:t>
      </w:r>
    </w:p>
    <w:p w14:paraId="058BA421" w14:textId="1B82CECE" w:rsidR="003576D6" w:rsidRPr="003576D6" w:rsidRDefault="00D3232C" w:rsidP="003576D6">
      <w:pPr>
        <w:pStyle w:val="BDtitulinisfakultetaskatedra"/>
      </w:pPr>
      <w:r w:rsidRPr="00D3232C">
        <w:t>Faculty of Fundamental Sciences</w:t>
      </w:r>
    </w:p>
    <w:p w14:paraId="59243F62" w14:textId="4F39EA08" w:rsidR="003576D6" w:rsidRDefault="00D3232C" w:rsidP="003576D6">
      <w:pPr>
        <w:pStyle w:val="BDtitulinisfakultetaskatedra"/>
        <w:rPr>
          <w:vertAlign w:val="superscript"/>
        </w:rPr>
      </w:pPr>
      <w:r w:rsidRPr="00D3232C">
        <w:t>Department of Information Technologies</w:t>
      </w:r>
    </w:p>
    <w:p w14:paraId="5C808D46" w14:textId="77777777" w:rsidR="00444B4C" w:rsidRPr="00F2353E" w:rsidRDefault="00444B4C" w:rsidP="00444B4C">
      <w:pPr>
        <w:pStyle w:val="BDtitulinisvardas"/>
        <w:spacing w:before="0" w:after="0"/>
        <w:rPr>
          <w:sz w:val="24"/>
          <w:szCs w:val="24"/>
        </w:rPr>
      </w:pPr>
    </w:p>
    <w:p w14:paraId="4AB89032" w14:textId="77777777" w:rsidR="00444B4C" w:rsidRPr="00F2353E" w:rsidRDefault="00444B4C" w:rsidP="00444B4C">
      <w:pPr>
        <w:pStyle w:val="BDtitulinisvardas"/>
        <w:spacing w:before="0" w:after="0"/>
        <w:rPr>
          <w:sz w:val="24"/>
          <w:szCs w:val="24"/>
        </w:rPr>
      </w:pPr>
    </w:p>
    <w:p w14:paraId="258098DF" w14:textId="77777777" w:rsidR="00444B4C" w:rsidRPr="00F2353E" w:rsidRDefault="00444B4C" w:rsidP="00444B4C">
      <w:pPr>
        <w:pStyle w:val="BDtitulinisvardas"/>
        <w:spacing w:before="0" w:after="0"/>
        <w:rPr>
          <w:sz w:val="24"/>
          <w:szCs w:val="24"/>
        </w:rPr>
      </w:pPr>
    </w:p>
    <w:p w14:paraId="51755A29" w14:textId="77777777" w:rsidR="00444B4C" w:rsidRPr="00F2353E" w:rsidRDefault="00444B4C" w:rsidP="00444B4C">
      <w:pPr>
        <w:pStyle w:val="BDtitulinisvardas"/>
        <w:spacing w:before="0" w:after="0"/>
        <w:rPr>
          <w:sz w:val="24"/>
          <w:szCs w:val="24"/>
        </w:rPr>
      </w:pPr>
    </w:p>
    <w:p w14:paraId="1E10A4BF" w14:textId="77777777" w:rsidR="00444B4C" w:rsidRPr="00F2353E" w:rsidRDefault="00444B4C" w:rsidP="00444B4C">
      <w:pPr>
        <w:pStyle w:val="BDtitulinisvardas"/>
        <w:spacing w:before="0" w:after="0"/>
        <w:rPr>
          <w:sz w:val="24"/>
          <w:szCs w:val="24"/>
        </w:rPr>
      </w:pPr>
    </w:p>
    <w:p w14:paraId="336207F3" w14:textId="0DF24F7B" w:rsidR="002F103E" w:rsidRDefault="00535EFC" w:rsidP="002F103E">
      <w:pPr>
        <w:pStyle w:val="BDtitulinisvardas"/>
        <w:spacing w:before="120" w:after="120"/>
        <w:rPr>
          <w:szCs w:val="28"/>
        </w:rPr>
      </w:pPr>
      <w:sdt>
        <w:sdtPr>
          <w:rPr>
            <w:szCs w:val="28"/>
          </w:rPr>
          <w:id w:val="1736741770"/>
          <w:lock w:val="sdtLocked"/>
          <w:placeholder>
            <w:docPart w:val="B26414E4B696412FB8EEE307C283D1AB"/>
          </w:placeholder>
          <w:showingPlcHdr/>
          <w:text/>
        </w:sdtPr>
        <w:sdtEndPr/>
        <w:sdtContent>
          <w:r w:rsidR="002F103E">
            <w:rPr>
              <w:rStyle w:val="PlaceholderText"/>
              <w:i/>
              <w:iCs/>
              <w:sz w:val="24"/>
              <w:szCs w:val="24"/>
            </w:rPr>
            <w:t>Student</w:t>
          </w:r>
          <w:r w:rsidR="00D3232C">
            <w:rPr>
              <w:rStyle w:val="PlaceholderText"/>
              <w:i/>
              <w:iCs/>
              <w:sz w:val="24"/>
              <w:szCs w:val="24"/>
            </w:rPr>
            <w:t xml:space="preserve"> name</w:t>
          </w:r>
          <w:r w:rsidR="00647E1E">
            <w:rPr>
              <w:rStyle w:val="PlaceholderText"/>
              <w:i/>
              <w:iCs/>
              <w:sz w:val="24"/>
              <w:szCs w:val="24"/>
            </w:rPr>
            <w:t>, surname</w:t>
          </w:r>
        </w:sdtContent>
      </w:sdt>
    </w:p>
    <w:p w14:paraId="62C83A6B" w14:textId="77777777" w:rsidR="002F103E" w:rsidRPr="00F2353E" w:rsidRDefault="002F103E" w:rsidP="002F103E">
      <w:pPr>
        <w:pStyle w:val="BDtitulinisvardas"/>
        <w:spacing w:before="120" w:after="120"/>
        <w:rPr>
          <w:sz w:val="24"/>
          <w:szCs w:val="24"/>
        </w:rPr>
      </w:pPr>
    </w:p>
    <w:p w14:paraId="03767ABE" w14:textId="7FD9C0FA" w:rsidR="002F103E" w:rsidRPr="00566C22" w:rsidRDefault="00535EFC" w:rsidP="002F103E">
      <w:pPr>
        <w:pStyle w:val="BDtitulinispavadinimas"/>
      </w:pPr>
      <w:sdt>
        <w:sdtPr>
          <w:tag w:val="BAIGIAMOJO DARBO PAVADINIMAS LIETUVIŲ KALBA "/>
          <w:id w:val="-1255970564"/>
          <w:placeholder>
            <w:docPart w:val="CDEC4F9BC37942D08C06F7800EE819EB"/>
          </w:placeholder>
          <w:showingPlcHdr/>
          <w:text/>
        </w:sdtPr>
        <w:sdtEndPr/>
        <w:sdtContent>
          <w:r w:rsidR="00D3232C" w:rsidRPr="00227A27">
            <w:rPr>
              <w:b w:val="0"/>
              <w:bCs/>
              <w:i/>
              <w:iCs/>
              <w:color w:val="666666"/>
            </w:rPr>
            <w:t>TITLE OF THE FINAL THESIS IN LITHUANIAN</w:t>
          </w:r>
        </w:sdtContent>
      </w:sdt>
    </w:p>
    <w:p w14:paraId="734F6D30" w14:textId="7CC5C774" w:rsidR="002F103E" w:rsidRDefault="00535EFC" w:rsidP="002F103E">
      <w:pPr>
        <w:pStyle w:val="BDtitulinispavadinimas"/>
      </w:pPr>
      <w:sdt>
        <w:sdtPr>
          <w:tag w:val="BAIGIAMOJO DARBO PAVADINIMAS LIETUVIŲ KALBA "/>
          <w:id w:val="-686444980"/>
          <w:placeholder>
            <w:docPart w:val="7A6A9E47705E42B09FD24D0378FEBCD9"/>
          </w:placeholder>
          <w:showingPlcHdr/>
          <w:text/>
        </w:sdtPr>
        <w:sdtEndPr/>
        <w:sdtContent>
          <w:r w:rsidR="00D3232C" w:rsidRPr="00227A27">
            <w:rPr>
              <w:b w:val="0"/>
              <w:bCs/>
              <w:i/>
              <w:iCs/>
              <w:color w:val="666666"/>
            </w:rPr>
            <w:t xml:space="preserve">TITLE OF THE FINAL THESIS IN </w:t>
          </w:r>
          <w:r w:rsidR="00D3232C">
            <w:rPr>
              <w:b w:val="0"/>
              <w:bCs/>
              <w:i/>
              <w:iCs/>
              <w:color w:val="666666"/>
            </w:rPr>
            <w:t>english</w:t>
          </w:r>
        </w:sdtContent>
      </w:sdt>
      <w:r w:rsidR="002F103E" w:rsidRPr="004273BD">
        <w:t xml:space="preserve"> </w:t>
      </w:r>
      <w:commentRangeStart w:id="6"/>
      <w:commentRangeEnd w:id="6"/>
      <w:r w:rsidR="0008573D">
        <w:rPr>
          <w:rStyle w:val="CommentReference"/>
          <w:b w:val="0"/>
          <w:caps w:val="0"/>
        </w:rPr>
        <w:commentReference w:id="6"/>
      </w:r>
    </w:p>
    <w:p w14:paraId="17E73D1F" w14:textId="77777777" w:rsidR="002F103E" w:rsidRDefault="002F103E" w:rsidP="002F103E">
      <w:pPr>
        <w:pStyle w:val="BDtitulinisdarbotipas"/>
        <w:spacing w:before="0" w:after="0"/>
      </w:pPr>
    </w:p>
    <w:p w14:paraId="65D070BB" w14:textId="602AE4C2" w:rsidR="00F13B60" w:rsidRDefault="00D3232C" w:rsidP="002F103E">
      <w:pPr>
        <w:pStyle w:val="BDtitulinisdarbotipas"/>
        <w:spacing w:before="0" w:after="0"/>
      </w:pPr>
      <w:proofErr w:type="spellStart"/>
      <w:r w:rsidRPr="00D3232C">
        <w:t>Master’s</w:t>
      </w:r>
      <w:proofErr w:type="spellEnd"/>
      <w:r w:rsidRPr="00D3232C">
        <w:t xml:space="preserve"> </w:t>
      </w:r>
      <w:proofErr w:type="spellStart"/>
      <w:r w:rsidRPr="00D3232C">
        <w:t>Final</w:t>
      </w:r>
      <w:proofErr w:type="spellEnd"/>
      <w:r w:rsidRPr="00D3232C">
        <w:t xml:space="preserve"> </w:t>
      </w:r>
      <w:proofErr w:type="spellStart"/>
      <w:r w:rsidRPr="00D3232C">
        <w:t>Thesis</w:t>
      </w:r>
      <w:proofErr w:type="spellEnd"/>
    </w:p>
    <w:p w14:paraId="03EA1827" w14:textId="77777777" w:rsidR="002F103E" w:rsidRPr="002F103E" w:rsidRDefault="002F103E" w:rsidP="002F103E">
      <w:pPr>
        <w:pStyle w:val="BDtitulinisvardas"/>
        <w:spacing w:before="120" w:after="120"/>
        <w:rPr>
          <w:sz w:val="24"/>
          <w:szCs w:val="24"/>
        </w:rPr>
      </w:pPr>
    </w:p>
    <w:p w14:paraId="13BA12AC" w14:textId="562BAC0B" w:rsidR="00D3232C" w:rsidRDefault="00535EFC" w:rsidP="00D3232C">
      <w:pPr>
        <w:pStyle w:val="BDtitutlinisbendrastekstas"/>
      </w:pPr>
      <w:sdt>
        <w:sdtPr>
          <w:id w:val="1541395341"/>
          <w:placeholder>
            <w:docPart w:val="2C0371800C774B4EAD25C29957C54BF5"/>
          </w:placeholder>
          <w:dropDownList>
            <w:listItem w:displayText="Select study program" w:value="Select study program"/>
            <w:listItem w:displayText="Engineering of Artificial Intelligence study program, state code 6211BX023" w:value="Engineering of Artificial Intelligence study program, state code 6211BX023"/>
            <w:listItem w:displayText="Management of Artificial Intelligence Solutions study program, state code 6211BX024" w:value="Management of Artificial Intelligence Solutions study program, state code 6211BX024"/>
          </w:dropDownList>
        </w:sdtPr>
        <w:sdtEndPr/>
        <w:sdtContent>
          <w:r w:rsidR="00D3232C" w:rsidRPr="00D3232C">
            <w:rPr>
              <w:i/>
              <w:iCs/>
              <w:color w:val="808080" w:themeColor="background1" w:themeShade="80"/>
            </w:rPr>
            <w:t>Select study program</w:t>
          </w:r>
        </w:sdtContent>
      </w:sdt>
    </w:p>
    <w:p w14:paraId="770C52EF" w14:textId="565BC1FD" w:rsidR="00D3232C" w:rsidRDefault="00535EFC" w:rsidP="00D3232C">
      <w:pPr>
        <w:pStyle w:val="BDtitutlinisbendrastekstas"/>
        <w:rPr>
          <w:i/>
          <w:iCs/>
          <w:vertAlign w:val="superscript"/>
        </w:rPr>
      </w:pPr>
      <w:sdt>
        <w:sdtPr>
          <w:id w:val="-925956471"/>
          <w:placeholder>
            <w:docPart w:val="A755A9491E17403CBA20E76325E86B3D"/>
          </w:placeholder>
          <w:dropDownList>
            <w:listItem w:displayText="Select study field" w:value="Select study field"/>
            <w:listItem w:displayText="Information Systems" w:value="Information Systems"/>
            <w:listItem w:displayText="Informatics" w:value="Informatics"/>
          </w:dropDownList>
        </w:sdtPr>
        <w:sdtEndPr/>
        <w:sdtContent>
          <w:r w:rsidR="00D3232C" w:rsidRPr="00D3232C">
            <w:rPr>
              <w:i/>
              <w:iCs/>
              <w:color w:val="808080" w:themeColor="background1" w:themeShade="80"/>
            </w:rPr>
            <w:t>Select study field</w:t>
          </w:r>
        </w:sdtContent>
      </w:sdt>
      <w:r w:rsidR="00D3232C" w:rsidRPr="006261CC">
        <w:t xml:space="preserve"> </w:t>
      </w:r>
      <w:commentRangeStart w:id="7"/>
      <w:commentRangeStart w:id="8"/>
      <w:proofErr w:type="spellStart"/>
      <w:r w:rsidR="00D3232C" w:rsidRPr="006261CC">
        <w:t>stud</w:t>
      </w:r>
      <w:commentRangeEnd w:id="7"/>
      <w:commentRangeEnd w:id="8"/>
      <w:r w:rsidR="00D3232C">
        <w:rPr>
          <w:rStyle w:val="CommentReference"/>
        </w:rPr>
        <w:commentReference w:id="7"/>
      </w:r>
      <w:r w:rsidR="00D3232C">
        <w:rPr>
          <w:rStyle w:val="CommentReference"/>
        </w:rPr>
        <w:commentReference w:id="8"/>
      </w:r>
      <w:r w:rsidR="00D3232C">
        <w:t>y</w:t>
      </w:r>
      <w:proofErr w:type="spellEnd"/>
      <w:r w:rsidR="00D3232C">
        <w:t xml:space="preserve"> </w:t>
      </w:r>
      <w:proofErr w:type="spellStart"/>
      <w:r w:rsidR="00D3232C">
        <w:t>field</w:t>
      </w:r>
      <w:proofErr w:type="spellEnd"/>
    </w:p>
    <w:p w14:paraId="5990D61B" w14:textId="2BD30628" w:rsidR="0076634B" w:rsidRDefault="0076634B" w:rsidP="00444B4C">
      <w:pPr>
        <w:pStyle w:val="BDtitulinisvardas"/>
        <w:spacing w:before="0" w:after="0"/>
        <w:rPr>
          <w:sz w:val="24"/>
          <w:szCs w:val="24"/>
        </w:rPr>
      </w:pPr>
    </w:p>
    <w:p w14:paraId="1C87BB6D" w14:textId="77777777" w:rsidR="00444B4C" w:rsidRPr="00444B4C" w:rsidRDefault="00444B4C" w:rsidP="00444B4C">
      <w:pPr>
        <w:pStyle w:val="BDtitulinisvardas"/>
        <w:spacing w:before="0" w:after="0"/>
        <w:rPr>
          <w:sz w:val="24"/>
          <w:szCs w:val="24"/>
        </w:rPr>
      </w:pPr>
    </w:p>
    <w:p w14:paraId="599FE806" w14:textId="77777777" w:rsidR="00D719BA" w:rsidRPr="00444B4C" w:rsidRDefault="00D719BA" w:rsidP="00444B4C">
      <w:pPr>
        <w:pStyle w:val="BDtitulinisvardas"/>
        <w:spacing w:before="0" w:after="0"/>
        <w:rPr>
          <w:sz w:val="24"/>
          <w:szCs w:val="24"/>
        </w:rPr>
      </w:pPr>
    </w:p>
    <w:tbl>
      <w:tblPr>
        <w:tblStyle w:val="TableGrid"/>
        <w:tblW w:w="1006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237"/>
        <w:gridCol w:w="284"/>
      </w:tblGrid>
      <w:tr w:rsidR="00EE600C" w14:paraId="10E51090" w14:textId="77777777" w:rsidTr="00DE4D42">
        <w:tc>
          <w:tcPr>
            <w:tcW w:w="3544" w:type="dxa"/>
          </w:tcPr>
          <w:p w14:paraId="2472B987" w14:textId="6138CFE4" w:rsidR="00EE600C" w:rsidRPr="0076634B" w:rsidRDefault="00647E1E" w:rsidP="00D719BA">
            <w:pPr>
              <w:pStyle w:val="BDtitulinisvadovoduomenys"/>
              <w:jc w:val="left"/>
              <w:rPr>
                <w:b/>
              </w:rPr>
            </w:pPr>
            <w:proofErr w:type="spellStart"/>
            <w:r w:rsidRPr="00647E1E">
              <w:rPr>
                <w:b/>
              </w:rPr>
              <w:t>Supervisor</w:t>
            </w:r>
            <w:proofErr w:type="spellEnd"/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60444336" w14:textId="5610C62A" w:rsidR="00EE600C" w:rsidRDefault="00EE600C" w:rsidP="00C80B2F">
            <w:pPr>
              <w:pStyle w:val="BDtitulinisvadovoduomenys"/>
            </w:pPr>
          </w:p>
        </w:tc>
        <w:tc>
          <w:tcPr>
            <w:tcW w:w="284" w:type="dxa"/>
          </w:tcPr>
          <w:p w14:paraId="35D36049" w14:textId="77777777" w:rsidR="00EE600C" w:rsidRDefault="00EE600C" w:rsidP="00D719BA">
            <w:pPr>
              <w:pStyle w:val="BDtitulinisvadovoduomenys"/>
              <w:jc w:val="left"/>
            </w:pPr>
          </w:p>
        </w:tc>
      </w:tr>
      <w:tr w:rsidR="00EE600C" w14:paraId="1B722E3B" w14:textId="77777777" w:rsidTr="00DE4D42">
        <w:tc>
          <w:tcPr>
            <w:tcW w:w="3544" w:type="dxa"/>
          </w:tcPr>
          <w:p w14:paraId="3EB91192" w14:textId="77777777" w:rsidR="00EE600C" w:rsidRDefault="00EE600C" w:rsidP="00D719BA">
            <w:pPr>
              <w:pStyle w:val="BDtitulinisvadovupaaiskinimai"/>
              <w:jc w:val="left"/>
            </w:pPr>
          </w:p>
        </w:tc>
        <w:tc>
          <w:tcPr>
            <w:tcW w:w="6237" w:type="dxa"/>
            <w:tcBorders>
              <w:top w:val="single" w:sz="4" w:space="0" w:color="auto"/>
            </w:tcBorders>
          </w:tcPr>
          <w:p w14:paraId="5CE3DCCA" w14:textId="3D5D72D2" w:rsidR="00EE600C" w:rsidRDefault="00EE600C" w:rsidP="00D719BA">
            <w:pPr>
              <w:pStyle w:val="BDtitulinisvadovupaaiskinimai"/>
            </w:pPr>
            <w:r>
              <w:rPr>
                <w:szCs w:val="12"/>
              </w:rPr>
              <w:t>(</w:t>
            </w:r>
            <w:proofErr w:type="spellStart"/>
            <w:r w:rsidR="00647E1E" w:rsidRPr="00647E1E">
              <w:rPr>
                <w:szCs w:val="12"/>
              </w:rPr>
              <w:t>Academic</w:t>
            </w:r>
            <w:proofErr w:type="spellEnd"/>
            <w:r w:rsidR="00647E1E" w:rsidRPr="00647E1E">
              <w:rPr>
                <w:szCs w:val="12"/>
              </w:rPr>
              <w:t xml:space="preserve"> </w:t>
            </w:r>
            <w:proofErr w:type="spellStart"/>
            <w:r w:rsidR="00647E1E" w:rsidRPr="00647E1E">
              <w:rPr>
                <w:szCs w:val="12"/>
              </w:rPr>
              <w:t>degree</w:t>
            </w:r>
            <w:proofErr w:type="spellEnd"/>
            <w:r w:rsidR="00647E1E" w:rsidRPr="00647E1E">
              <w:rPr>
                <w:szCs w:val="12"/>
              </w:rPr>
              <w:t>/</w:t>
            </w:r>
            <w:proofErr w:type="spellStart"/>
            <w:r w:rsidR="00647E1E" w:rsidRPr="00647E1E">
              <w:rPr>
                <w:szCs w:val="12"/>
              </w:rPr>
              <w:t>title</w:t>
            </w:r>
            <w:proofErr w:type="spellEnd"/>
            <w:r w:rsidR="00647E1E" w:rsidRPr="00647E1E">
              <w:rPr>
                <w:szCs w:val="12"/>
              </w:rPr>
              <w:t xml:space="preserve">, name, </w:t>
            </w:r>
            <w:proofErr w:type="spellStart"/>
            <w:r w:rsidR="00647E1E" w:rsidRPr="00647E1E">
              <w:rPr>
                <w:szCs w:val="12"/>
              </w:rPr>
              <w:t>surname</w:t>
            </w:r>
            <w:proofErr w:type="spellEnd"/>
            <w:r>
              <w:rPr>
                <w:szCs w:val="12"/>
              </w:rPr>
              <w:t>)</w:t>
            </w:r>
          </w:p>
        </w:tc>
        <w:tc>
          <w:tcPr>
            <w:tcW w:w="284" w:type="dxa"/>
          </w:tcPr>
          <w:p w14:paraId="2C9A078D" w14:textId="77777777" w:rsidR="00EE600C" w:rsidRDefault="00EE600C" w:rsidP="00D719BA">
            <w:pPr>
              <w:pStyle w:val="BDtitulinisvadovupaaiskinimai"/>
              <w:jc w:val="left"/>
            </w:pPr>
          </w:p>
        </w:tc>
      </w:tr>
      <w:tr w:rsidR="00EE600C" w14:paraId="366F6402" w14:textId="77777777" w:rsidTr="00DE0654">
        <w:trPr>
          <w:trHeight w:val="464"/>
        </w:trPr>
        <w:tc>
          <w:tcPr>
            <w:tcW w:w="3544" w:type="dxa"/>
          </w:tcPr>
          <w:p w14:paraId="0664463C" w14:textId="1D4D5F2D" w:rsidR="00EE600C" w:rsidRPr="0076634B" w:rsidRDefault="00DE4D42" w:rsidP="00B6652E">
            <w:pPr>
              <w:pStyle w:val="BDtitulinisvadovoduomenys"/>
              <w:spacing w:before="200"/>
              <w:jc w:val="left"/>
              <w:rPr>
                <w:b/>
              </w:rPr>
            </w:pPr>
            <w:proofErr w:type="spellStart"/>
            <w:r w:rsidRPr="00DE4D42">
              <w:rPr>
                <w:b/>
              </w:rPr>
              <w:t>Consultant</w:t>
            </w:r>
            <w:proofErr w:type="spellEnd"/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4FE71322" w14:textId="2192D0F7" w:rsidR="00EE600C" w:rsidRPr="00C80B2F" w:rsidRDefault="00EE600C" w:rsidP="00C80B2F">
            <w:pPr>
              <w:pStyle w:val="BDtitulinisvadovoduomenys"/>
              <w:spacing w:before="200"/>
              <w:rPr>
                <w:bCs/>
              </w:rPr>
            </w:pPr>
          </w:p>
        </w:tc>
        <w:tc>
          <w:tcPr>
            <w:tcW w:w="284" w:type="dxa"/>
          </w:tcPr>
          <w:p w14:paraId="6ED5E70D" w14:textId="77777777" w:rsidR="00EE600C" w:rsidRDefault="00EE600C" w:rsidP="00D719BA">
            <w:pPr>
              <w:pStyle w:val="BDtitulinisvadovoduomenys"/>
              <w:jc w:val="left"/>
            </w:pPr>
          </w:p>
        </w:tc>
      </w:tr>
      <w:tr w:rsidR="00EE600C" w14:paraId="54605E57" w14:textId="77777777" w:rsidTr="00DE0654">
        <w:tc>
          <w:tcPr>
            <w:tcW w:w="3544" w:type="dxa"/>
          </w:tcPr>
          <w:p w14:paraId="6A5C6D00" w14:textId="77777777" w:rsidR="00EE600C" w:rsidRDefault="00EE600C" w:rsidP="001535F4">
            <w:pPr>
              <w:pStyle w:val="BDtitulinisvadovupaaiskinimai"/>
            </w:pPr>
          </w:p>
        </w:tc>
        <w:tc>
          <w:tcPr>
            <w:tcW w:w="6237" w:type="dxa"/>
            <w:tcBorders>
              <w:top w:val="single" w:sz="4" w:space="0" w:color="auto"/>
            </w:tcBorders>
          </w:tcPr>
          <w:p w14:paraId="76CE95C1" w14:textId="3BE4A653" w:rsidR="00EE600C" w:rsidRPr="00D719BA" w:rsidRDefault="00EE600C" w:rsidP="00D719BA">
            <w:pPr>
              <w:pStyle w:val="BDtitulinisvadovupaaiskinimai"/>
              <w:rPr>
                <w:szCs w:val="12"/>
              </w:rPr>
            </w:pPr>
            <w:r>
              <w:rPr>
                <w:szCs w:val="12"/>
              </w:rPr>
              <w:t>(</w:t>
            </w:r>
            <w:proofErr w:type="spellStart"/>
            <w:r w:rsidR="00647E1E" w:rsidRPr="00647E1E">
              <w:rPr>
                <w:szCs w:val="12"/>
              </w:rPr>
              <w:t>Academic</w:t>
            </w:r>
            <w:proofErr w:type="spellEnd"/>
            <w:r w:rsidR="00647E1E" w:rsidRPr="00647E1E">
              <w:rPr>
                <w:szCs w:val="12"/>
              </w:rPr>
              <w:t xml:space="preserve"> </w:t>
            </w:r>
            <w:proofErr w:type="spellStart"/>
            <w:r w:rsidR="00647E1E" w:rsidRPr="00647E1E">
              <w:rPr>
                <w:szCs w:val="12"/>
              </w:rPr>
              <w:t>degree</w:t>
            </w:r>
            <w:proofErr w:type="spellEnd"/>
            <w:r w:rsidR="00647E1E" w:rsidRPr="00647E1E">
              <w:rPr>
                <w:szCs w:val="12"/>
              </w:rPr>
              <w:t>/</w:t>
            </w:r>
            <w:proofErr w:type="spellStart"/>
            <w:r w:rsidR="00647E1E" w:rsidRPr="00647E1E">
              <w:rPr>
                <w:szCs w:val="12"/>
              </w:rPr>
              <w:t>title</w:t>
            </w:r>
            <w:proofErr w:type="spellEnd"/>
            <w:r w:rsidR="00647E1E" w:rsidRPr="00647E1E">
              <w:rPr>
                <w:szCs w:val="12"/>
              </w:rPr>
              <w:t xml:space="preserve">, name, </w:t>
            </w:r>
            <w:proofErr w:type="spellStart"/>
            <w:r w:rsidR="00647E1E" w:rsidRPr="00647E1E">
              <w:rPr>
                <w:szCs w:val="12"/>
              </w:rPr>
              <w:t>surname</w:t>
            </w:r>
            <w:proofErr w:type="spellEnd"/>
            <w:r>
              <w:rPr>
                <w:szCs w:val="12"/>
              </w:rPr>
              <w:t>)</w:t>
            </w:r>
          </w:p>
        </w:tc>
        <w:tc>
          <w:tcPr>
            <w:tcW w:w="284" w:type="dxa"/>
          </w:tcPr>
          <w:p w14:paraId="6E53F782" w14:textId="77777777" w:rsidR="00EE600C" w:rsidRDefault="00EE600C" w:rsidP="001535F4">
            <w:pPr>
              <w:pStyle w:val="BDtitulinisvadovupaaiskinimai"/>
            </w:pPr>
          </w:p>
        </w:tc>
      </w:tr>
    </w:tbl>
    <w:p w14:paraId="6E4B5BB3" w14:textId="77777777" w:rsidR="00B4595C" w:rsidRDefault="00B4595C" w:rsidP="00EE600C">
      <w:pPr>
        <w:pStyle w:val="BDtitulinismetaiantras"/>
        <w:spacing w:before="2040"/>
        <w:sectPr w:rsidR="00B4595C" w:rsidSect="00B4595C">
          <w:footerReference w:type="default" r:id="rId12"/>
          <w:type w:val="continuous"/>
          <w:pgSz w:w="11906" w:h="16838"/>
          <w:pgMar w:top="1134" w:right="567" w:bottom="1134" w:left="1701" w:header="567" w:footer="567" w:gutter="0"/>
          <w:cols w:space="1296"/>
          <w:docGrid w:linePitch="360"/>
        </w:sectPr>
      </w:pPr>
    </w:p>
    <w:p w14:paraId="525B7E58" w14:textId="2A5FD893" w:rsidR="00EE600C" w:rsidRDefault="00EE600C">
      <w:pPr>
        <w:spacing w:after="200" w:line="276" w:lineRule="auto"/>
        <w:rPr>
          <w:caps/>
          <w:sz w:val="28"/>
        </w:rPr>
      </w:pPr>
    </w:p>
    <w:p w14:paraId="5A59879D" w14:textId="77777777" w:rsidR="00061CFD" w:rsidRDefault="00061CFD" w:rsidP="00061CFD">
      <w:pPr>
        <w:pStyle w:val="BDtitulinisuniversitetas"/>
      </w:pPr>
      <w:r w:rsidRPr="00D3232C">
        <w:t>VILNIUS GEDIMINAS TECHNICAL UNIVERSITY</w:t>
      </w:r>
    </w:p>
    <w:p w14:paraId="37B47D55" w14:textId="77777777" w:rsidR="00061CFD" w:rsidRPr="003576D6" w:rsidRDefault="00061CFD" w:rsidP="00061CFD">
      <w:pPr>
        <w:pStyle w:val="BDtitulinisfakultetaskatedra"/>
      </w:pPr>
      <w:r w:rsidRPr="00D3232C">
        <w:t>Faculty of Fundamental Sciences</w:t>
      </w:r>
    </w:p>
    <w:p w14:paraId="223903EB" w14:textId="77777777" w:rsidR="00061CFD" w:rsidRDefault="00061CFD" w:rsidP="00061CFD">
      <w:pPr>
        <w:pStyle w:val="BDtitulinisfakultetaskatedra"/>
        <w:rPr>
          <w:vertAlign w:val="superscript"/>
        </w:rPr>
      </w:pPr>
      <w:r w:rsidRPr="00D3232C">
        <w:t>Department of Information Technologies</w:t>
      </w:r>
    </w:p>
    <w:p w14:paraId="3DA0CFCC" w14:textId="23D0B4F2" w:rsidR="004C2CD7" w:rsidRDefault="004C2CD7" w:rsidP="00CC61D7">
      <w:pPr>
        <w:pStyle w:val="BDtitulinisfakultetaskatedra"/>
      </w:pPr>
    </w:p>
    <w:p w14:paraId="72AD2A48" w14:textId="77777777" w:rsidR="00AD7DC5" w:rsidRDefault="00AD7DC5" w:rsidP="00CC61D7">
      <w:pPr>
        <w:pStyle w:val="BDtitulinisfakultetaskatedra"/>
      </w:pPr>
    </w:p>
    <w:sdt>
      <w:sdtPr>
        <w:id w:val="-1959247864"/>
        <w:lock w:val="sdtLocked"/>
        <w:placeholder>
          <w:docPart w:val="C8A4F9ABF56E4556AAA5B1763E61EC9D"/>
        </w:placeholder>
        <w:showingPlcHdr/>
      </w:sdtPr>
      <w:sdtEndPr/>
      <w:sdtContent>
        <w:p w14:paraId="0DFBCB11" w14:textId="32965903" w:rsidR="00061CFD" w:rsidRPr="00061CFD" w:rsidRDefault="00AD7DC5" w:rsidP="00061CFD">
          <w:pPr>
            <w:spacing w:after="0" w:line="240" w:lineRule="auto"/>
            <w:jc w:val="center"/>
            <w:rPr>
              <w:i/>
              <w:iCs/>
              <w:color w:val="808080" w:themeColor="background1" w:themeShade="80"/>
            </w:rPr>
          </w:pPr>
          <w:r w:rsidRPr="00AD7DC5">
            <w:rPr>
              <w:i/>
              <w:iCs/>
              <w:color w:val="808080" w:themeColor="background1" w:themeShade="80"/>
            </w:rPr>
            <w:t xml:space="preserve"> </w:t>
          </w:r>
          <w:r w:rsidR="00061CFD" w:rsidRPr="00061CFD">
            <w:rPr>
              <w:i/>
              <w:iCs/>
              <w:color w:val="808080" w:themeColor="background1" w:themeShade="80"/>
            </w:rPr>
            <w:t xml:space="preserve">Supervisor-provided </w:t>
          </w:r>
          <w:r w:rsidR="00061CFD" w:rsidRPr="00061CFD">
            <w:rPr>
              <w:b/>
              <w:bCs/>
              <w:i/>
              <w:iCs/>
              <w:color w:val="808080" w:themeColor="background1" w:themeShade="80"/>
            </w:rPr>
            <w:t xml:space="preserve">master’s thesis </w:t>
          </w:r>
          <w:r w:rsidR="00061CFD">
            <w:rPr>
              <w:b/>
              <w:bCs/>
              <w:i/>
              <w:iCs/>
              <w:color w:val="808080" w:themeColor="background1" w:themeShade="80"/>
            </w:rPr>
            <w:t>objectives</w:t>
          </w:r>
          <w:r w:rsidR="00061CFD" w:rsidRPr="00061CFD">
            <w:rPr>
              <w:i/>
              <w:iCs/>
              <w:color w:val="808080" w:themeColor="background1" w:themeShade="80"/>
            </w:rPr>
            <w:t xml:space="preserve"> are copied and pasted here</w:t>
          </w:r>
        </w:p>
        <w:p w14:paraId="786CF633" w14:textId="70F443FF" w:rsidR="00AD7DC5" w:rsidRDefault="00061CFD" w:rsidP="00444B4C">
          <w:pPr>
            <w:spacing w:after="0" w:line="240" w:lineRule="auto"/>
            <w:jc w:val="center"/>
          </w:pPr>
          <w:r w:rsidRPr="00061CFD">
            <w:rPr>
              <w:i/>
              <w:iCs/>
              <w:color w:val="808080" w:themeColor="background1" w:themeShade="80"/>
            </w:rPr>
            <w:t>(delete this note</w:t>
          </w:r>
          <w:r w:rsidR="00444B4C">
            <w:rPr>
              <w:i/>
              <w:iCs/>
              <w:color w:val="808080" w:themeColor="background1" w:themeShade="80"/>
            </w:rPr>
            <w:t>)</w:t>
          </w:r>
        </w:p>
      </w:sdtContent>
    </w:sdt>
    <w:p w14:paraId="3FA9C857" w14:textId="78706A3D" w:rsidR="000E53BC" w:rsidRDefault="000E53BC" w:rsidP="004C2CD7">
      <w:pPr>
        <w:jc w:val="center"/>
        <w:rPr>
          <w:b/>
          <w:highlight w:val="yellow"/>
        </w:rPr>
      </w:pPr>
    </w:p>
    <w:p w14:paraId="778413D6" w14:textId="56FBE0B9" w:rsidR="00067466" w:rsidRPr="00CE324A" w:rsidRDefault="00067466">
      <w:pPr>
        <w:rPr>
          <w:lang w:val="en-GB"/>
        </w:rPr>
      </w:pPr>
      <w:r>
        <w:br w:type="page"/>
      </w:r>
    </w:p>
    <w:p w14:paraId="45C9250C" w14:textId="77777777" w:rsidR="00AD7DC5" w:rsidRDefault="00AD7DC5" w:rsidP="008249E8">
      <w:pPr>
        <w:jc w:val="center"/>
        <w:rPr>
          <w:b/>
        </w:rPr>
      </w:pPr>
    </w:p>
    <w:sdt>
      <w:sdtPr>
        <w:rPr>
          <w:b/>
        </w:rPr>
        <w:id w:val="-1601018786"/>
        <w:placeholder>
          <w:docPart w:val="EE65A492EA9E4DE8A283C393D4EA0EF2"/>
        </w:placeholder>
        <w:showingPlcHdr/>
      </w:sdtPr>
      <w:sdtEndPr/>
      <w:sdtContent>
        <w:p w14:paraId="0315DB99" w14:textId="78B4CE79" w:rsidR="003E048A" w:rsidRPr="003E048A" w:rsidRDefault="003E048A" w:rsidP="003E048A">
          <w:pPr>
            <w:spacing w:after="0" w:line="240" w:lineRule="auto"/>
            <w:jc w:val="center"/>
            <w:rPr>
              <w:i/>
              <w:iCs/>
              <w:color w:val="808080" w:themeColor="background1" w:themeShade="80"/>
            </w:rPr>
          </w:pPr>
          <w:r w:rsidRPr="003E048A">
            <w:rPr>
              <w:i/>
              <w:iCs/>
              <w:color w:val="808080" w:themeColor="background1" w:themeShade="80"/>
            </w:rPr>
            <w:t xml:space="preserve">The </w:t>
          </w:r>
          <w:r w:rsidRPr="003E048A">
            <w:rPr>
              <w:b/>
              <w:bCs/>
              <w:i/>
              <w:iCs/>
              <w:color w:val="808080" w:themeColor="background1" w:themeShade="80"/>
            </w:rPr>
            <w:t>annotation</w:t>
          </w:r>
          <w:r w:rsidRPr="003E048A">
            <w:rPr>
              <w:i/>
              <w:iCs/>
              <w:color w:val="808080" w:themeColor="background1" w:themeShade="80"/>
            </w:rPr>
            <w:t xml:space="preserve"> in </w:t>
          </w:r>
          <w:r w:rsidRPr="003E048A">
            <w:rPr>
              <w:i/>
              <w:iCs/>
              <w:color w:val="808080" w:themeColor="background1" w:themeShade="80"/>
              <w:u w:val="single"/>
            </w:rPr>
            <w:t>Lithuanian</w:t>
          </w:r>
          <w:r w:rsidRPr="003E048A">
            <w:rPr>
              <w:i/>
              <w:iCs/>
              <w:color w:val="808080" w:themeColor="background1" w:themeShade="80"/>
            </w:rPr>
            <w:t xml:space="preserve"> is completed at http://mano.vilniustech.lt, copied and pasted here</w:t>
          </w:r>
        </w:p>
        <w:p w14:paraId="7F8D6EF3" w14:textId="685AFB51" w:rsidR="00444B4C" w:rsidRDefault="003E048A" w:rsidP="00444B4C">
          <w:pPr>
            <w:spacing w:after="0" w:line="240" w:lineRule="auto"/>
            <w:jc w:val="center"/>
            <w:rPr>
              <w:b/>
            </w:rPr>
          </w:pPr>
          <w:r w:rsidRPr="003E048A">
            <w:rPr>
              <w:i/>
              <w:iCs/>
              <w:color w:val="808080" w:themeColor="background1" w:themeShade="80"/>
            </w:rPr>
            <w:t>(delete this note)</w:t>
          </w:r>
        </w:p>
      </w:sdtContent>
    </w:sdt>
    <w:p w14:paraId="4CE9DE47" w14:textId="722E12C7" w:rsidR="008249E8" w:rsidRDefault="008249E8" w:rsidP="00B64CA6">
      <w:pPr>
        <w:jc w:val="center"/>
        <w:rPr>
          <w:b/>
        </w:rPr>
      </w:pPr>
    </w:p>
    <w:p w14:paraId="2AF49D39" w14:textId="77777777" w:rsidR="00B64CA6" w:rsidRDefault="00B64CA6" w:rsidP="00B64CA6">
      <w:pPr>
        <w:rPr>
          <w:b/>
        </w:rPr>
      </w:pPr>
    </w:p>
    <w:p w14:paraId="4E8575F7" w14:textId="77777777" w:rsidR="005A4A47" w:rsidRDefault="005A4A47">
      <w:pPr>
        <w:spacing w:after="200" w:line="276" w:lineRule="auto"/>
        <w:rPr>
          <w:b/>
          <w:highlight w:val="yellow"/>
        </w:rPr>
      </w:pPr>
      <w:r>
        <w:rPr>
          <w:b/>
          <w:highlight w:val="yellow"/>
        </w:rPr>
        <w:br w:type="page"/>
      </w:r>
    </w:p>
    <w:p w14:paraId="57E227A7" w14:textId="77777777" w:rsidR="00B64CA6" w:rsidRDefault="00B64CA6" w:rsidP="00B64CA6">
      <w:pPr>
        <w:jc w:val="center"/>
        <w:rPr>
          <w:b/>
          <w:highlight w:val="yellow"/>
        </w:rPr>
      </w:pPr>
    </w:p>
    <w:sdt>
      <w:sdtPr>
        <w:rPr>
          <w:b/>
        </w:rPr>
        <w:id w:val="-187304589"/>
        <w:placeholder>
          <w:docPart w:val="E4F715AC70A741BA8A4DC1A03E5C247B"/>
        </w:placeholder>
        <w:showingPlcHdr/>
      </w:sdtPr>
      <w:sdtEndPr/>
      <w:sdtContent>
        <w:p w14:paraId="17C17D17" w14:textId="7146DFB4" w:rsidR="003E048A" w:rsidRPr="003E048A" w:rsidRDefault="003E048A" w:rsidP="003E048A">
          <w:pPr>
            <w:spacing w:after="0" w:line="240" w:lineRule="auto"/>
            <w:jc w:val="center"/>
            <w:rPr>
              <w:i/>
              <w:iCs/>
              <w:color w:val="808080" w:themeColor="background1" w:themeShade="80"/>
            </w:rPr>
          </w:pPr>
          <w:r w:rsidRPr="003E048A">
            <w:rPr>
              <w:i/>
              <w:iCs/>
              <w:color w:val="808080" w:themeColor="background1" w:themeShade="80"/>
            </w:rPr>
            <w:t>The</w:t>
          </w:r>
          <w:r w:rsidRPr="003E048A">
            <w:rPr>
              <w:b/>
              <w:bCs/>
              <w:i/>
              <w:iCs/>
              <w:color w:val="808080" w:themeColor="background1" w:themeShade="80"/>
            </w:rPr>
            <w:t xml:space="preserve"> annotation </w:t>
          </w:r>
          <w:r w:rsidRPr="003E048A">
            <w:rPr>
              <w:i/>
              <w:iCs/>
              <w:color w:val="808080" w:themeColor="background1" w:themeShade="80"/>
            </w:rPr>
            <w:t xml:space="preserve">in </w:t>
          </w:r>
          <w:r w:rsidRPr="003E048A">
            <w:rPr>
              <w:i/>
              <w:iCs/>
              <w:color w:val="808080" w:themeColor="background1" w:themeShade="80"/>
              <w:u w:val="single"/>
            </w:rPr>
            <w:t>English</w:t>
          </w:r>
          <w:r w:rsidRPr="003E048A">
            <w:rPr>
              <w:i/>
              <w:iCs/>
              <w:color w:val="808080" w:themeColor="background1" w:themeShade="80"/>
            </w:rPr>
            <w:t xml:space="preserve"> is completed at http://mano.vilniustech.lt, copied and pasted here</w:t>
          </w:r>
        </w:p>
        <w:p w14:paraId="392E9439" w14:textId="047054F3" w:rsidR="00444B4C" w:rsidRDefault="003E048A" w:rsidP="00444B4C">
          <w:pPr>
            <w:spacing w:after="0" w:line="240" w:lineRule="auto"/>
            <w:jc w:val="center"/>
            <w:rPr>
              <w:b/>
            </w:rPr>
          </w:pPr>
          <w:r w:rsidRPr="003E048A">
            <w:rPr>
              <w:i/>
              <w:iCs/>
              <w:color w:val="808080" w:themeColor="background1" w:themeShade="80"/>
            </w:rPr>
            <w:t>(delete this note</w:t>
          </w:r>
          <w:r w:rsidR="001369D6">
            <w:rPr>
              <w:i/>
              <w:iCs/>
              <w:color w:val="808080" w:themeColor="background1" w:themeShade="80"/>
            </w:rPr>
            <w:t>)</w:t>
          </w:r>
        </w:p>
      </w:sdtContent>
    </w:sdt>
    <w:p w14:paraId="366922DC" w14:textId="77777777" w:rsidR="00B01036" w:rsidRDefault="00B01036" w:rsidP="00B64CA6">
      <w:pPr>
        <w:jc w:val="center"/>
        <w:rPr>
          <w:b/>
          <w:highlight w:val="yellow"/>
        </w:rPr>
      </w:pPr>
    </w:p>
    <w:p w14:paraId="78786F61" w14:textId="77777777" w:rsidR="008A1FF7" w:rsidRDefault="008A1FF7" w:rsidP="00B64CA6">
      <w:pPr>
        <w:jc w:val="center"/>
        <w:rPr>
          <w:b/>
        </w:rPr>
      </w:pPr>
    </w:p>
    <w:p w14:paraId="72E95123" w14:textId="3F55D28D" w:rsidR="00133DA8" w:rsidRDefault="00133DA8">
      <w:pPr>
        <w:spacing w:after="200" w:line="276" w:lineRule="auto"/>
      </w:pPr>
    </w:p>
    <w:p w14:paraId="5D2565D3" w14:textId="33B5A9C7" w:rsidR="00067466" w:rsidRDefault="00067466" w:rsidP="00DC116B">
      <w:pPr>
        <w:sectPr w:rsidR="00067466" w:rsidSect="00B4595C">
          <w:footerReference w:type="default" r:id="rId13"/>
          <w:footerReference w:type="first" r:id="rId14"/>
          <w:pgSz w:w="11906" w:h="16838"/>
          <w:pgMar w:top="1134" w:right="567" w:bottom="1134" w:left="1701" w:header="567" w:footer="567" w:gutter="0"/>
          <w:cols w:space="1296"/>
          <w:titlePg/>
          <w:docGrid w:linePitch="360"/>
        </w:sectPr>
      </w:pPr>
    </w:p>
    <w:p w14:paraId="7EC042D0" w14:textId="0F908D90" w:rsidR="00067466" w:rsidRPr="000C1AB7" w:rsidRDefault="002F4D8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Contents</w:t>
      </w:r>
      <w:proofErr w:type="spellEnd"/>
    </w:p>
    <w:p w14:paraId="11966886" w14:textId="6A383B33" w:rsidR="001B29B1" w:rsidRDefault="00913BE8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r>
        <w:fldChar w:fldCharType="begin"/>
      </w:r>
      <w:r>
        <w:instrText xml:space="preserve"> TOC \h \z \t "BD_Skyrius_1_lygio;1;BD_Skyrius_2_lygio;2;BD_Skyrius_nenumeruojamas;1;BD_priedo_Skyrius_1_lygio;2" </w:instrText>
      </w:r>
      <w:r>
        <w:fldChar w:fldCharType="separate"/>
      </w:r>
      <w:hyperlink w:anchor="_Toc214370739" w:history="1">
        <w:r w:rsidR="001B29B1" w:rsidRPr="00921812">
          <w:rPr>
            <w:rStyle w:val="Hyperlink"/>
            <w:noProof/>
          </w:rPr>
          <w:t>Introduction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_Toc214370739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 w:rsidR="00535EFC">
          <w:rPr>
            <w:noProof/>
            <w:webHidden/>
          </w:rPr>
          <w:t>4</w:t>
        </w:r>
        <w:r w:rsidR="001B29B1">
          <w:rPr>
            <w:noProof/>
            <w:webHidden/>
          </w:rPr>
          <w:fldChar w:fldCharType="end"/>
        </w:r>
      </w:hyperlink>
    </w:p>
    <w:p w14:paraId="52348823" w14:textId="3BF6BAEC" w:rsidR="001B29B1" w:rsidRDefault="00535EFC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40" w:history="1">
        <w:r w:rsidR="001B29B1" w:rsidRPr="00921812">
          <w:rPr>
            <w:rStyle w:val="Hyperlink"/>
            <w:noProof/>
          </w:rPr>
          <w:t>1. Literature Review – adjust title according to topic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_Toc214370740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1B29B1">
          <w:rPr>
            <w:noProof/>
            <w:webHidden/>
          </w:rPr>
          <w:fldChar w:fldCharType="end"/>
        </w:r>
      </w:hyperlink>
    </w:p>
    <w:p w14:paraId="44578E0B" w14:textId="2719EFB9" w:rsidR="001B29B1" w:rsidRDefault="00535EF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41" w:history="1">
        <w:r w:rsidR="001B29B1" w:rsidRPr="00921812">
          <w:rPr>
            <w:rStyle w:val="Hyperlink"/>
            <w:noProof/>
          </w:rPr>
          <w:t>1.1. Second-level section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_Toc214370741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1B29B1">
          <w:rPr>
            <w:noProof/>
            <w:webHidden/>
          </w:rPr>
          <w:fldChar w:fldCharType="end"/>
        </w:r>
      </w:hyperlink>
    </w:p>
    <w:p w14:paraId="6DF101FA" w14:textId="230CC9FB" w:rsidR="001B29B1" w:rsidRDefault="00535EF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42" w:history="1">
        <w:r w:rsidR="001B29B1" w:rsidRPr="00921812">
          <w:rPr>
            <w:rStyle w:val="Hyperlink"/>
            <w:noProof/>
          </w:rPr>
          <w:t>1.2. Second-level section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_Toc214370742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1B29B1">
          <w:rPr>
            <w:noProof/>
            <w:webHidden/>
          </w:rPr>
          <w:fldChar w:fldCharType="end"/>
        </w:r>
      </w:hyperlink>
    </w:p>
    <w:p w14:paraId="51E5C6AF" w14:textId="634888B5" w:rsidR="001B29B1" w:rsidRDefault="00535EF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43" w:history="1">
        <w:r w:rsidR="001B29B1" w:rsidRPr="00921812">
          <w:rPr>
            <w:rStyle w:val="Hyperlink"/>
            <w:noProof/>
          </w:rPr>
          <w:t>1.3. Second-level section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_Toc214370743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1B29B1">
          <w:rPr>
            <w:noProof/>
            <w:webHidden/>
          </w:rPr>
          <w:fldChar w:fldCharType="end"/>
        </w:r>
      </w:hyperlink>
    </w:p>
    <w:p w14:paraId="770412F2" w14:textId="63720DED" w:rsidR="001B29B1" w:rsidRDefault="00535EF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44" w:history="1">
        <w:r w:rsidR="001B29B1" w:rsidRPr="00921812">
          <w:rPr>
            <w:rStyle w:val="Hyperlink"/>
            <w:noProof/>
          </w:rPr>
          <w:t>1.4. Second-level section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_Toc214370744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1B29B1">
          <w:rPr>
            <w:noProof/>
            <w:webHidden/>
          </w:rPr>
          <w:fldChar w:fldCharType="end"/>
        </w:r>
      </w:hyperlink>
    </w:p>
    <w:p w14:paraId="7257B2EA" w14:textId="294A9219" w:rsidR="001B29B1" w:rsidRDefault="00535EFC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45" w:history="1">
        <w:r w:rsidR="001B29B1" w:rsidRPr="00921812">
          <w:rPr>
            <w:rStyle w:val="Hyperlink"/>
            <w:noProof/>
          </w:rPr>
          <w:t>2. System Specification / Research Methodology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_Toc214370745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1B29B1">
          <w:rPr>
            <w:noProof/>
            <w:webHidden/>
          </w:rPr>
          <w:fldChar w:fldCharType="end"/>
        </w:r>
      </w:hyperlink>
    </w:p>
    <w:p w14:paraId="2977B584" w14:textId="494A0104" w:rsidR="001B29B1" w:rsidRDefault="00535EF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46" w:history="1">
        <w:r w:rsidR="001B29B1" w:rsidRPr="00921812">
          <w:rPr>
            <w:rStyle w:val="Hyperlink"/>
            <w:noProof/>
          </w:rPr>
          <w:t>2.1. Second-level section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_Toc214370746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1B29B1">
          <w:rPr>
            <w:noProof/>
            <w:webHidden/>
          </w:rPr>
          <w:fldChar w:fldCharType="end"/>
        </w:r>
      </w:hyperlink>
    </w:p>
    <w:p w14:paraId="707B6231" w14:textId="5BED1305" w:rsidR="001B29B1" w:rsidRDefault="00535EF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47" w:history="1">
        <w:r w:rsidR="001B29B1" w:rsidRPr="00921812">
          <w:rPr>
            <w:rStyle w:val="Hyperlink"/>
            <w:noProof/>
          </w:rPr>
          <w:t>2.2. Second-level section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_Toc214370747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1B29B1">
          <w:rPr>
            <w:noProof/>
            <w:webHidden/>
          </w:rPr>
          <w:fldChar w:fldCharType="end"/>
        </w:r>
      </w:hyperlink>
    </w:p>
    <w:p w14:paraId="4872D874" w14:textId="5592B7B8" w:rsidR="001B29B1" w:rsidRDefault="00535EFC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48" w:history="1">
        <w:r w:rsidR="001B29B1" w:rsidRPr="00921812">
          <w:rPr>
            <w:rStyle w:val="Hyperlink"/>
            <w:noProof/>
          </w:rPr>
          <w:t>3. System Suitability Evaluation / Research Results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_Toc214370748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1B29B1">
          <w:rPr>
            <w:noProof/>
            <w:webHidden/>
          </w:rPr>
          <w:fldChar w:fldCharType="end"/>
        </w:r>
      </w:hyperlink>
    </w:p>
    <w:p w14:paraId="78E6AE48" w14:textId="043EE9D6" w:rsidR="001B29B1" w:rsidRDefault="00535EF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49" w:history="1">
        <w:r w:rsidR="001B29B1" w:rsidRPr="00921812">
          <w:rPr>
            <w:rStyle w:val="Hyperlink"/>
            <w:noProof/>
          </w:rPr>
          <w:t>3.1. Second-level section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_Toc214370749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1B29B1">
          <w:rPr>
            <w:noProof/>
            <w:webHidden/>
          </w:rPr>
          <w:fldChar w:fldCharType="end"/>
        </w:r>
      </w:hyperlink>
    </w:p>
    <w:p w14:paraId="44B8FFAF" w14:textId="3C294D3A" w:rsidR="001B29B1" w:rsidRDefault="00535EF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50" w:history="1">
        <w:r w:rsidR="001B29B1" w:rsidRPr="00921812">
          <w:rPr>
            <w:rStyle w:val="Hyperlink"/>
            <w:noProof/>
          </w:rPr>
          <w:t>3.2. Second-level section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_Toc214370750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1B29B1">
          <w:rPr>
            <w:noProof/>
            <w:webHidden/>
          </w:rPr>
          <w:fldChar w:fldCharType="end"/>
        </w:r>
      </w:hyperlink>
    </w:p>
    <w:p w14:paraId="0835BC69" w14:textId="4F866D2E" w:rsidR="001B29B1" w:rsidRDefault="00535EFC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51" w:history="1">
        <w:r w:rsidR="001B29B1" w:rsidRPr="00921812">
          <w:rPr>
            <w:rStyle w:val="Hyperlink"/>
            <w:noProof/>
          </w:rPr>
          <w:t>Conclusions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_Toc214370751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1B29B1">
          <w:rPr>
            <w:noProof/>
            <w:webHidden/>
          </w:rPr>
          <w:fldChar w:fldCharType="end"/>
        </w:r>
      </w:hyperlink>
    </w:p>
    <w:p w14:paraId="1089C7D6" w14:textId="643E2E99" w:rsidR="001B29B1" w:rsidRDefault="00535EFC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52" w:history="1">
        <w:r w:rsidR="001B29B1" w:rsidRPr="00921812">
          <w:rPr>
            <w:rStyle w:val="Hyperlink"/>
            <w:noProof/>
          </w:rPr>
          <w:t>References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_Toc214370752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1B29B1">
          <w:rPr>
            <w:noProof/>
            <w:webHidden/>
          </w:rPr>
          <w:fldChar w:fldCharType="end"/>
        </w:r>
      </w:hyperlink>
    </w:p>
    <w:p w14:paraId="10C41F5B" w14:textId="3562EA6D" w:rsidR="001B29B1" w:rsidRDefault="00535EFC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53" w:history="1">
        <w:r w:rsidR="001B29B1" w:rsidRPr="00921812">
          <w:rPr>
            <w:rStyle w:val="Hyperlink"/>
            <w:noProof/>
          </w:rPr>
          <w:t>Appendices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_Toc214370753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1B29B1">
          <w:rPr>
            <w:noProof/>
            <w:webHidden/>
          </w:rPr>
          <w:fldChar w:fldCharType="end"/>
        </w:r>
      </w:hyperlink>
    </w:p>
    <w:p w14:paraId="4EF3ABE4" w14:textId="4DC4CDE6" w:rsidR="001B29B1" w:rsidRDefault="00535EF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54" w:history="1">
        <w:r w:rsidR="001B29B1" w:rsidRPr="00921812">
          <w:rPr>
            <w:rStyle w:val="Hyperlink"/>
            <w:noProof/>
          </w:rPr>
          <w:t>Appendix A. Title of appendix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_Toc214370754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1B29B1">
          <w:rPr>
            <w:noProof/>
            <w:webHidden/>
          </w:rPr>
          <w:fldChar w:fldCharType="end"/>
        </w:r>
      </w:hyperlink>
    </w:p>
    <w:p w14:paraId="75162EC1" w14:textId="4F30565D" w:rsidR="001B29B1" w:rsidRDefault="00535EF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755" w:history="1">
        <w:r w:rsidR="001B29B1" w:rsidRPr="00921812">
          <w:rPr>
            <w:rStyle w:val="Hyperlink"/>
            <w:noProof/>
          </w:rPr>
          <w:t>Appendix B. Title of appendix</w:t>
        </w:r>
        <w:r w:rsidR="001B29B1">
          <w:rPr>
            <w:noProof/>
            <w:webHidden/>
          </w:rPr>
          <w:tab/>
        </w:r>
        <w:r w:rsidR="001B29B1">
          <w:rPr>
            <w:noProof/>
            <w:webHidden/>
          </w:rPr>
          <w:fldChar w:fldCharType="begin"/>
        </w:r>
        <w:r w:rsidR="001B29B1">
          <w:rPr>
            <w:noProof/>
            <w:webHidden/>
          </w:rPr>
          <w:instrText xml:space="preserve"> PAGEREF _Toc214370755 \h </w:instrText>
        </w:r>
        <w:r w:rsidR="001B29B1">
          <w:rPr>
            <w:noProof/>
            <w:webHidden/>
          </w:rPr>
        </w:r>
        <w:r w:rsidR="001B29B1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1B29B1">
          <w:rPr>
            <w:noProof/>
            <w:webHidden/>
          </w:rPr>
          <w:fldChar w:fldCharType="end"/>
        </w:r>
      </w:hyperlink>
    </w:p>
    <w:p w14:paraId="20835796" w14:textId="6F0C95A6" w:rsidR="00067466" w:rsidRDefault="00913BE8">
      <w:r>
        <w:fldChar w:fldCharType="end"/>
      </w:r>
      <w:r w:rsidR="00067466">
        <w:br w:type="page"/>
      </w:r>
    </w:p>
    <w:p w14:paraId="69C3E344" w14:textId="6F887177" w:rsidR="00067466" w:rsidRPr="003C69FA" w:rsidRDefault="008B109C">
      <w:pPr>
        <w:rPr>
          <w:b/>
          <w:sz w:val="28"/>
        </w:rPr>
      </w:pPr>
      <w:proofErr w:type="spellStart"/>
      <w:r w:rsidRPr="008B109C">
        <w:rPr>
          <w:b/>
          <w:sz w:val="28"/>
        </w:rPr>
        <w:lastRenderedPageBreak/>
        <w:t>List</w:t>
      </w:r>
      <w:proofErr w:type="spellEnd"/>
      <w:r w:rsidRPr="008B109C">
        <w:rPr>
          <w:b/>
          <w:sz w:val="28"/>
        </w:rPr>
        <w:t xml:space="preserve"> </w:t>
      </w:r>
      <w:proofErr w:type="spellStart"/>
      <w:r w:rsidRPr="008B109C">
        <w:rPr>
          <w:b/>
          <w:sz w:val="28"/>
        </w:rPr>
        <w:t>of</w:t>
      </w:r>
      <w:proofErr w:type="spellEnd"/>
      <w:r w:rsidRPr="008B109C">
        <w:rPr>
          <w:b/>
          <w:sz w:val="28"/>
        </w:rPr>
        <w:t xml:space="preserve"> </w:t>
      </w:r>
      <w:proofErr w:type="spellStart"/>
      <w:r w:rsidRPr="008B109C">
        <w:rPr>
          <w:b/>
          <w:sz w:val="28"/>
        </w:rPr>
        <w:t>Figures</w:t>
      </w:r>
      <w:proofErr w:type="spellEnd"/>
    </w:p>
    <w:p w14:paraId="2DA46F29" w14:textId="2777BBFB" w:rsidR="00FE54A9" w:rsidRDefault="001D3AE3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r>
        <w:fldChar w:fldCharType="begin"/>
      </w:r>
      <w:r>
        <w:instrText xml:space="preserve"> TOC \h \z \t "Heading 1;1;Heading 2;2;Heading 3;3;BD_paveiklsiuko_pavadinimas;1" \c "pav." </w:instrText>
      </w:r>
      <w:r>
        <w:fldChar w:fldCharType="separate"/>
      </w:r>
      <w:hyperlink w:anchor="_Toc214370598" w:history="1">
        <w:r w:rsidR="00FE54A9" w:rsidRPr="00AA6DD1">
          <w:rPr>
            <w:rStyle w:val="Hyperlink"/>
            <w:b/>
            <w:bCs/>
            <w:iCs/>
            <w:noProof/>
          </w:rPr>
          <w:t xml:space="preserve">Fig. 1. </w:t>
        </w:r>
        <w:r w:rsidR="00FE54A9" w:rsidRPr="00AA6DD1">
          <w:rPr>
            <w:rStyle w:val="Hyperlink"/>
            <w:iCs/>
            <w:noProof/>
          </w:rPr>
          <w:t>Figure title [1]</w:t>
        </w:r>
        <w:r w:rsidR="00FE54A9">
          <w:rPr>
            <w:noProof/>
            <w:webHidden/>
          </w:rPr>
          <w:tab/>
        </w:r>
        <w:r w:rsidR="00FE54A9">
          <w:rPr>
            <w:noProof/>
            <w:webHidden/>
          </w:rPr>
          <w:fldChar w:fldCharType="begin"/>
        </w:r>
        <w:r w:rsidR="00FE54A9">
          <w:rPr>
            <w:noProof/>
            <w:webHidden/>
          </w:rPr>
          <w:instrText xml:space="preserve"> PAGEREF _Toc214370598 \h </w:instrText>
        </w:r>
        <w:r w:rsidR="00FE54A9">
          <w:rPr>
            <w:noProof/>
            <w:webHidden/>
          </w:rPr>
        </w:r>
        <w:r w:rsidR="00FE54A9">
          <w:rPr>
            <w:noProof/>
            <w:webHidden/>
          </w:rPr>
          <w:fldChar w:fldCharType="separate"/>
        </w:r>
        <w:r w:rsidR="00535EFC">
          <w:rPr>
            <w:noProof/>
            <w:webHidden/>
          </w:rPr>
          <w:t>5</w:t>
        </w:r>
        <w:r w:rsidR="00FE54A9">
          <w:rPr>
            <w:noProof/>
            <w:webHidden/>
          </w:rPr>
          <w:fldChar w:fldCharType="end"/>
        </w:r>
      </w:hyperlink>
    </w:p>
    <w:p w14:paraId="184954F5" w14:textId="5FB39625" w:rsidR="00FE54A9" w:rsidRDefault="00535EFC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599" w:history="1">
        <w:r w:rsidR="00FE54A9" w:rsidRPr="00AA6DD1">
          <w:rPr>
            <w:rStyle w:val="Hyperlink"/>
            <w:b/>
            <w:bCs/>
            <w:iCs/>
            <w:noProof/>
          </w:rPr>
          <w:t>Fig. 2.</w:t>
        </w:r>
        <w:r w:rsidR="00FE54A9" w:rsidRPr="00AA6DD1">
          <w:rPr>
            <w:rStyle w:val="Hyperlink"/>
            <w:iCs/>
            <w:noProof/>
          </w:rPr>
          <w:t xml:space="preserve"> Code example</w:t>
        </w:r>
        <w:r w:rsidR="00FE54A9">
          <w:rPr>
            <w:noProof/>
            <w:webHidden/>
          </w:rPr>
          <w:tab/>
        </w:r>
        <w:r w:rsidR="00FE54A9">
          <w:rPr>
            <w:noProof/>
            <w:webHidden/>
          </w:rPr>
          <w:fldChar w:fldCharType="begin"/>
        </w:r>
        <w:r w:rsidR="00FE54A9">
          <w:rPr>
            <w:noProof/>
            <w:webHidden/>
          </w:rPr>
          <w:instrText xml:space="preserve"> PAGEREF _Toc214370599 \h </w:instrText>
        </w:r>
        <w:r w:rsidR="00FE54A9">
          <w:rPr>
            <w:noProof/>
            <w:webHidden/>
          </w:rPr>
        </w:r>
        <w:r w:rsidR="00FE54A9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FE54A9">
          <w:rPr>
            <w:noProof/>
            <w:webHidden/>
          </w:rPr>
          <w:fldChar w:fldCharType="end"/>
        </w:r>
      </w:hyperlink>
    </w:p>
    <w:p w14:paraId="504D0568" w14:textId="5285702B" w:rsidR="00FE54A9" w:rsidRDefault="00535EFC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lt-LT"/>
        </w:rPr>
      </w:pPr>
      <w:hyperlink w:anchor="_Toc214370600" w:history="1">
        <w:r w:rsidR="00FE54A9" w:rsidRPr="00AA6DD1">
          <w:rPr>
            <w:rStyle w:val="Hyperlink"/>
            <w:b/>
            <w:bCs/>
            <w:iCs/>
            <w:noProof/>
          </w:rPr>
          <w:t>Fig. 3.</w:t>
        </w:r>
        <w:r w:rsidR="00FE54A9" w:rsidRPr="00AA6DD1">
          <w:rPr>
            <w:rStyle w:val="Hyperlink"/>
            <w:iCs/>
            <w:noProof/>
          </w:rPr>
          <w:t xml:space="preserve"> Figure title</w:t>
        </w:r>
        <w:r w:rsidR="00FE54A9">
          <w:rPr>
            <w:noProof/>
            <w:webHidden/>
          </w:rPr>
          <w:tab/>
        </w:r>
        <w:r w:rsidR="00FE54A9">
          <w:rPr>
            <w:noProof/>
            <w:webHidden/>
          </w:rPr>
          <w:fldChar w:fldCharType="begin"/>
        </w:r>
        <w:r w:rsidR="00FE54A9">
          <w:rPr>
            <w:noProof/>
            <w:webHidden/>
          </w:rPr>
          <w:instrText xml:space="preserve"> PAGEREF _Toc214370600 \h </w:instrText>
        </w:r>
        <w:r w:rsidR="00FE54A9">
          <w:rPr>
            <w:noProof/>
            <w:webHidden/>
          </w:rPr>
        </w:r>
        <w:r w:rsidR="00FE54A9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FE54A9">
          <w:rPr>
            <w:noProof/>
            <w:webHidden/>
          </w:rPr>
          <w:fldChar w:fldCharType="end"/>
        </w:r>
      </w:hyperlink>
    </w:p>
    <w:p w14:paraId="308E73AF" w14:textId="35D54EC8" w:rsidR="003C69FA" w:rsidRDefault="001D3AE3" w:rsidP="003C69FA">
      <w:r>
        <w:fldChar w:fldCharType="end"/>
      </w:r>
    </w:p>
    <w:p w14:paraId="63F8DEC2" w14:textId="17B8E56D" w:rsidR="00067466" w:rsidRDefault="008B109C">
      <w:pPr>
        <w:rPr>
          <w:b/>
          <w:sz w:val="28"/>
        </w:rPr>
      </w:pPr>
      <w:proofErr w:type="spellStart"/>
      <w:r w:rsidRPr="008B109C">
        <w:rPr>
          <w:b/>
          <w:sz w:val="28"/>
        </w:rPr>
        <w:t>List</w:t>
      </w:r>
      <w:proofErr w:type="spellEnd"/>
      <w:r w:rsidRPr="008B109C">
        <w:rPr>
          <w:b/>
          <w:sz w:val="28"/>
        </w:rPr>
        <w:t xml:space="preserve"> </w:t>
      </w:r>
      <w:proofErr w:type="spellStart"/>
      <w:r w:rsidRPr="008B109C">
        <w:rPr>
          <w:b/>
          <w:sz w:val="28"/>
        </w:rPr>
        <w:t>of</w:t>
      </w:r>
      <w:proofErr w:type="spellEnd"/>
      <w:r w:rsidRPr="008B109C">
        <w:rPr>
          <w:b/>
          <w:sz w:val="28"/>
        </w:rPr>
        <w:t xml:space="preserve"> </w:t>
      </w:r>
      <w:proofErr w:type="spellStart"/>
      <w:r w:rsidRPr="008B109C">
        <w:rPr>
          <w:b/>
          <w:sz w:val="28"/>
        </w:rPr>
        <w:t>Tables</w:t>
      </w:r>
      <w:proofErr w:type="spellEnd"/>
    </w:p>
    <w:p w14:paraId="1BF4330D" w14:textId="2DDCE259" w:rsidR="001D3AE3" w:rsidRDefault="001D3AE3">
      <w:pPr>
        <w:pStyle w:val="TableofFigures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\h \z \t "Heading 1;1;Heading 2;2;Heading 3;3;BD_lenteles_pavadinimas;1" \c "lentelė" </w:instrText>
      </w:r>
      <w:r>
        <w:fldChar w:fldCharType="separate"/>
      </w:r>
      <w:hyperlink w:anchor="_Toc214370473" w:history="1">
        <w:r w:rsidRPr="00D916CB">
          <w:rPr>
            <w:rStyle w:val="Hyperlink"/>
            <w:b/>
            <w:bCs/>
            <w:noProof/>
          </w:rPr>
          <w:t>Table 1</w:t>
        </w:r>
        <w:r w:rsidRPr="00D916CB">
          <w:rPr>
            <w:rStyle w:val="Hyperlink"/>
            <w:noProof/>
          </w:rPr>
          <w:t>. Table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_Toc214370473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5E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57403C" w14:textId="0A2C4997" w:rsidR="001D3AE3" w:rsidRDefault="00535EFC">
      <w:pPr>
        <w:pStyle w:val="TableofFigures"/>
        <w:tabs>
          <w:tab w:val="right" w:leader="dot" w:pos="9628"/>
        </w:tabs>
        <w:rPr>
          <w:noProof/>
        </w:rPr>
      </w:pPr>
      <w:hyperlink w:anchor="_Toc214370474" w:history="1">
        <w:r w:rsidR="001D3AE3" w:rsidRPr="00D916CB">
          <w:rPr>
            <w:rStyle w:val="Hyperlink"/>
            <w:b/>
            <w:bCs/>
            <w:noProof/>
          </w:rPr>
          <w:t>Table 2</w:t>
        </w:r>
        <w:r w:rsidR="001D3AE3" w:rsidRPr="00D916CB">
          <w:rPr>
            <w:rStyle w:val="Hyperlink"/>
            <w:noProof/>
          </w:rPr>
          <w:t>. Table title</w:t>
        </w:r>
        <w:r w:rsidR="001D3AE3">
          <w:rPr>
            <w:noProof/>
            <w:webHidden/>
          </w:rPr>
          <w:tab/>
        </w:r>
        <w:r w:rsidR="001D3AE3">
          <w:rPr>
            <w:noProof/>
            <w:webHidden/>
          </w:rPr>
          <w:fldChar w:fldCharType="begin"/>
        </w:r>
        <w:r w:rsidR="001D3AE3">
          <w:rPr>
            <w:noProof/>
            <w:webHidden/>
          </w:rPr>
          <w:instrText xml:space="preserve"> PAGEREF _Toc214370474 \h </w:instrText>
        </w:r>
        <w:r w:rsidR="001D3AE3">
          <w:rPr>
            <w:noProof/>
            <w:webHidden/>
          </w:rPr>
        </w:r>
        <w:r w:rsidR="001D3AE3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1D3AE3">
          <w:rPr>
            <w:noProof/>
            <w:webHidden/>
          </w:rPr>
          <w:fldChar w:fldCharType="end"/>
        </w:r>
      </w:hyperlink>
    </w:p>
    <w:p w14:paraId="71547B6E" w14:textId="6847EE59" w:rsidR="003C69FA" w:rsidRPr="003C69FA" w:rsidRDefault="001D3AE3" w:rsidP="003C69FA">
      <w:r>
        <w:fldChar w:fldCharType="end"/>
      </w:r>
    </w:p>
    <w:p w14:paraId="511010A3" w14:textId="77777777" w:rsidR="00067466" w:rsidRDefault="00067466">
      <w:r>
        <w:br w:type="page"/>
      </w:r>
    </w:p>
    <w:p w14:paraId="705B29C9" w14:textId="7AD415B5" w:rsidR="00067466" w:rsidRPr="003C69FA" w:rsidRDefault="008B109C">
      <w:pPr>
        <w:rPr>
          <w:b/>
          <w:sz w:val="28"/>
        </w:rPr>
      </w:pPr>
      <w:proofErr w:type="spellStart"/>
      <w:r w:rsidRPr="008B109C">
        <w:rPr>
          <w:b/>
          <w:sz w:val="28"/>
        </w:rPr>
        <w:lastRenderedPageBreak/>
        <w:t>Acronyms</w:t>
      </w:r>
      <w:proofErr w:type="spellEnd"/>
      <w:r w:rsidRPr="008B109C">
        <w:rPr>
          <w:b/>
          <w:sz w:val="28"/>
        </w:rPr>
        <w:t xml:space="preserve"> </w:t>
      </w:r>
      <w:proofErr w:type="spellStart"/>
      <w:r w:rsidRPr="008B109C">
        <w:rPr>
          <w:b/>
          <w:sz w:val="28"/>
        </w:rPr>
        <w:t>and</w:t>
      </w:r>
      <w:proofErr w:type="spellEnd"/>
      <w:r w:rsidRPr="008B109C">
        <w:rPr>
          <w:b/>
          <w:sz w:val="28"/>
        </w:rPr>
        <w:t xml:space="preserve"> </w:t>
      </w:r>
      <w:proofErr w:type="spellStart"/>
      <w:r w:rsidRPr="008B109C">
        <w:rPr>
          <w:b/>
          <w:sz w:val="28"/>
        </w:rPr>
        <w:t>Terms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9"/>
        <w:gridCol w:w="7859"/>
      </w:tblGrid>
      <w:tr w:rsidR="003C69FA" w14:paraId="1307F1A5" w14:textId="77777777" w:rsidTr="003C69FA">
        <w:tc>
          <w:tcPr>
            <w:tcW w:w="1809" w:type="dxa"/>
          </w:tcPr>
          <w:p w14:paraId="745EE56C" w14:textId="77777777" w:rsidR="003C69FA" w:rsidRPr="003C69FA" w:rsidRDefault="003C69FA" w:rsidP="003C69FA">
            <w:pPr>
              <w:spacing w:line="240" w:lineRule="auto"/>
              <w:jc w:val="right"/>
              <w:rPr>
                <w:b/>
              </w:rPr>
            </w:pPr>
            <w:r w:rsidRPr="003C69FA">
              <w:rPr>
                <w:b/>
              </w:rPr>
              <w:t>DB</w:t>
            </w:r>
          </w:p>
        </w:tc>
        <w:tc>
          <w:tcPr>
            <w:tcW w:w="8045" w:type="dxa"/>
          </w:tcPr>
          <w:p w14:paraId="77946587" w14:textId="5D1F81CB" w:rsidR="003C69FA" w:rsidRDefault="008B109C" w:rsidP="003C69FA">
            <w:pPr>
              <w:spacing w:line="240" w:lineRule="auto"/>
              <w:jc w:val="both"/>
            </w:pPr>
            <w:proofErr w:type="spellStart"/>
            <w:r w:rsidRPr="008B109C">
              <w:t>Database</w:t>
            </w:r>
            <w:proofErr w:type="spellEnd"/>
          </w:p>
        </w:tc>
      </w:tr>
      <w:tr w:rsidR="003C69FA" w14:paraId="6D900951" w14:textId="77777777" w:rsidTr="003C69FA">
        <w:tc>
          <w:tcPr>
            <w:tcW w:w="1809" w:type="dxa"/>
          </w:tcPr>
          <w:p w14:paraId="32CDF553" w14:textId="5A97F4CF" w:rsidR="003C69FA" w:rsidRPr="003C69FA" w:rsidRDefault="003C69FA" w:rsidP="003C69FA">
            <w:pPr>
              <w:spacing w:line="240" w:lineRule="auto"/>
              <w:jc w:val="right"/>
              <w:rPr>
                <w:b/>
              </w:rPr>
            </w:pPr>
            <w:r w:rsidRPr="003C69FA">
              <w:rPr>
                <w:b/>
              </w:rPr>
              <w:t>D</w:t>
            </w:r>
            <w:r w:rsidR="008B109C">
              <w:rPr>
                <w:b/>
              </w:rPr>
              <w:t>M</w:t>
            </w:r>
            <w:r w:rsidRPr="003C69FA">
              <w:rPr>
                <w:b/>
              </w:rPr>
              <w:t>S</w:t>
            </w:r>
          </w:p>
        </w:tc>
        <w:tc>
          <w:tcPr>
            <w:tcW w:w="8045" w:type="dxa"/>
          </w:tcPr>
          <w:p w14:paraId="22493557" w14:textId="6954CD7A" w:rsidR="003C69FA" w:rsidRDefault="008B109C" w:rsidP="003C69FA">
            <w:pPr>
              <w:spacing w:line="240" w:lineRule="auto"/>
              <w:jc w:val="both"/>
            </w:pPr>
            <w:proofErr w:type="spellStart"/>
            <w:r w:rsidRPr="008B109C">
              <w:t>Database</w:t>
            </w:r>
            <w:proofErr w:type="spellEnd"/>
            <w:r w:rsidRPr="008B109C">
              <w:t xml:space="preserve"> Management System</w:t>
            </w:r>
          </w:p>
        </w:tc>
      </w:tr>
      <w:tr w:rsidR="003C69FA" w14:paraId="4E83986D" w14:textId="77777777" w:rsidTr="003C69FA">
        <w:tc>
          <w:tcPr>
            <w:tcW w:w="1809" w:type="dxa"/>
          </w:tcPr>
          <w:p w14:paraId="49C269E7" w14:textId="77777777" w:rsidR="003C69FA" w:rsidRPr="003C69FA" w:rsidRDefault="001957AA" w:rsidP="003C69FA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...</w:t>
            </w:r>
          </w:p>
        </w:tc>
        <w:tc>
          <w:tcPr>
            <w:tcW w:w="8045" w:type="dxa"/>
          </w:tcPr>
          <w:p w14:paraId="426597F6" w14:textId="77777777" w:rsidR="003C69FA" w:rsidRDefault="001957AA" w:rsidP="003C69FA">
            <w:pPr>
              <w:spacing w:line="240" w:lineRule="auto"/>
              <w:jc w:val="both"/>
            </w:pPr>
            <w:r>
              <w:t>...</w:t>
            </w:r>
          </w:p>
        </w:tc>
      </w:tr>
      <w:tr w:rsidR="003C69FA" w14:paraId="38657F77" w14:textId="77777777" w:rsidTr="003C69FA">
        <w:tc>
          <w:tcPr>
            <w:tcW w:w="1809" w:type="dxa"/>
          </w:tcPr>
          <w:p w14:paraId="297B6232" w14:textId="77777777" w:rsidR="003C69FA" w:rsidRPr="003C69FA" w:rsidRDefault="003C69FA" w:rsidP="003C69FA">
            <w:pPr>
              <w:spacing w:line="240" w:lineRule="auto"/>
              <w:jc w:val="right"/>
              <w:rPr>
                <w:b/>
              </w:rPr>
            </w:pPr>
          </w:p>
        </w:tc>
        <w:tc>
          <w:tcPr>
            <w:tcW w:w="8045" w:type="dxa"/>
          </w:tcPr>
          <w:p w14:paraId="7D72CE69" w14:textId="77777777" w:rsidR="003C69FA" w:rsidRDefault="003C69FA" w:rsidP="003C69FA">
            <w:pPr>
              <w:spacing w:line="240" w:lineRule="auto"/>
              <w:jc w:val="both"/>
            </w:pPr>
          </w:p>
        </w:tc>
      </w:tr>
      <w:tr w:rsidR="003C69FA" w14:paraId="45011622" w14:textId="77777777" w:rsidTr="003C69FA">
        <w:tc>
          <w:tcPr>
            <w:tcW w:w="1809" w:type="dxa"/>
          </w:tcPr>
          <w:p w14:paraId="28D7D2AC" w14:textId="77777777" w:rsidR="003C69FA" w:rsidRPr="003C69FA" w:rsidRDefault="003C69FA" w:rsidP="003C69FA">
            <w:pPr>
              <w:spacing w:line="240" w:lineRule="auto"/>
              <w:jc w:val="right"/>
              <w:rPr>
                <w:b/>
              </w:rPr>
            </w:pPr>
          </w:p>
        </w:tc>
        <w:tc>
          <w:tcPr>
            <w:tcW w:w="8045" w:type="dxa"/>
          </w:tcPr>
          <w:p w14:paraId="7AB9CD2C" w14:textId="77777777" w:rsidR="003C69FA" w:rsidRDefault="003C69FA" w:rsidP="003C69FA">
            <w:pPr>
              <w:spacing w:line="240" w:lineRule="auto"/>
              <w:jc w:val="both"/>
            </w:pPr>
          </w:p>
        </w:tc>
      </w:tr>
      <w:tr w:rsidR="003C69FA" w14:paraId="372328D0" w14:textId="77777777" w:rsidTr="003C69FA">
        <w:tc>
          <w:tcPr>
            <w:tcW w:w="1809" w:type="dxa"/>
          </w:tcPr>
          <w:p w14:paraId="55BAE7A6" w14:textId="77777777" w:rsidR="003C69FA" w:rsidRPr="003C69FA" w:rsidRDefault="003C69FA" w:rsidP="003C69FA">
            <w:pPr>
              <w:spacing w:line="240" w:lineRule="auto"/>
              <w:jc w:val="right"/>
              <w:rPr>
                <w:b/>
              </w:rPr>
            </w:pPr>
          </w:p>
        </w:tc>
        <w:tc>
          <w:tcPr>
            <w:tcW w:w="8045" w:type="dxa"/>
          </w:tcPr>
          <w:p w14:paraId="7E55A836" w14:textId="77777777" w:rsidR="003C69FA" w:rsidRDefault="003C69FA" w:rsidP="003C69FA">
            <w:pPr>
              <w:spacing w:line="240" w:lineRule="auto"/>
              <w:jc w:val="both"/>
            </w:pPr>
          </w:p>
        </w:tc>
      </w:tr>
    </w:tbl>
    <w:p w14:paraId="5AE17D84" w14:textId="77777777" w:rsidR="003C69FA" w:rsidRDefault="003C69FA"/>
    <w:p w14:paraId="17991582" w14:textId="77777777" w:rsidR="00067466" w:rsidRPr="004D16A6" w:rsidRDefault="00067466">
      <w:pPr>
        <w:rPr>
          <w:lang w:val="en-US"/>
        </w:rPr>
      </w:pPr>
      <w:r>
        <w:br w:type="page"/>
      </w:r>
    </w:p>
    <w:p w14:paraId="66DAECEC" w14:textId="2EAD51FB" w:rsidR="00067466" w:rsidRDefault="006147AC" w:rsidP="001535F4">
      <w:pPr>
        <w:pStyle w:val="BDSkyriusnenumeruojamas"/>
      </w:pPr>
      <w:bookmarkStart w:id="9" w:name="_Toc214370739"/>
      <w:proofErr w:type="spellStart"/>
      <w:r w:rsidRPr="006147AC">
        <w:lastRenderedPageBreak/>
        <w:t>Introduction</w:t>
      </w:r>
      <w:bookmarkEnd w:id="9"/>
      <w:proofErr w:type="spellEnd"/>
    </w:p>
    <w:p w14:paraId="397529C2" w14:textId="55C77D54" w:rsidR="00374B0C" w:rsidRDefault="006147AC" w:rsidP="00374B0C">
      <w:pPr>
        <w:pStyle w:val="BDpagrindinistekstas"/>
      </w:pPr>
      <w:proofErr w:type="spellStart"/>
      <w:r w:rsidRPr="006147AC">
        <w:rPr>
          <w:b/>
        </w:rPr>
        <w:t>Relevance</w:t>
      </w:r>
      <w:proofErr w:type="spellEnd"/>
      <w:r w:rsidRPr="006147AC">
        <w:rPr>
          <w:b/>
        </w:rPr>
        <w:t xml:space="preserve"> </w:t>
      </w:r>
      <w:proofErr w:type="spellStart"/>
      <w:r w:rsidRPr="006147AC">
        <w:rPr>
          <w:b/>
        </w:rPr>
        <w:t>of</w:t>
      </w:r>
      <w:proofErr w:type="spellEnd"/>
      <w:r w:rsidRPr="006147AC">
        <w:rPr>
          <w:b/>
        </w:rPr>
        <w:t xml:space="preserve"> </w:t>
      </w:r>
      <w:proofErr w:type="spellStart"/>
      <w:r w:rsidRPr="006147AC">
        <w:rPr>
          <w:b/>
        </w:rPr>
        <w:t>the</w:t>
      </w:r>
      <w:proofErr w:type="spellEnd"/>
      <w:r w:rsidRPr="006147AC">
        <w:rPr>
          <w:b/>
        </w:rPr>
        <w:t xml:space="preserve"> </w:t>
      </w:r>
      <w:proofErr w:type="spellStart"/>
      <w:r w:rsidRPr="006147AC">
        <w:rPr>
          <w:b/>
        </w:rPr>
        <w:t>research</w:t>
      </w:r>
      <w:proofErr w:type="spellEnd"/>
      <w:r w:rsidR="00374B0C">
        <w:t xml:space="preserve">.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="00374B0C" w:rsidRPr="00374B0C">
        <w:t>.</w:t>
      </w:r>
      <w:r w:rsidR="00374B0C">
        <w:t xml:space="preserve"> </w:t>
      </w:r>
    </w:p>
    <w:p w14:paraId="5ECFD73C" w14:textId="7E7F60CE" w:rsidR="00374B0C" w:rsidRDefault="006147AC" w:rsidP="00374B0C">
      <w:pPr>
        <w:pStyle w:val="BDpagrindinistekstas"/>
      </w:pPr>
      <w:proofErr w:type="spellStart"/>
      <w:r w:rsidRPr="006147AC">
        <w:rPr>
          <w:b/>
        </w:rPr>
        <w:t>Research</w:t>
      </w:r>
      <w:proofErr w:type="spellEnd"/>
      <w:r w:rsidRPr="006147AC">
        <w:rPr>
          <w:b/>
        </w:rPr>
        <w:t xml:space="preserve"> </w:t>
      </w:r>
      <w:proofErr w:type="spellStart"/>
      <w:r w:rsidRPr="006147AC">
        <w:rPr>
          <w:b/>
        </w:rPr>
        <w:t>problem</w:t>
      </w:r>
      <w:proofErr w:type="spellEnd"/>
      <w:r w:rsidRPr="006147AC">
        <w:rPr>
          <w:b/>
        </w:rPr>
        <w:t xml:space="preserve"> </w:t>
      </w:r>
      <w:r w:rsidR="00374B0C">
        <w:t xml:space="preserve">– </w:t>
      </w:r>
    </w:p>
    <w:p w14:paraId="6680F7E1" w14:textId="43B8E0CB" w:rsidR="00374B0C" w:rsidRDefault="006147AC" w:rsidP="00374B0C">
      <w:pPr>
        <w:pStyle w:val="BDpagrindinistekstas"/>
      </w:pPr>
      <w:proofErr w:type="spellStart"/>
      <w:r w:rsidRPr="006147AC">
        <w:rPr>
          <w:b/>
        </w:rPr>
        <w:t>Research</w:t>
      </w:r>
      <w:proofErr w:type="spellEnd"/>
      <w:r w:rsidRPr="006147AC">
        <w:rPr>
          <w:b/>
        </w:rPr>
        <w:t xml:space="preserve"> </w:t>
      </w:r>
      <w:proofErr w:type="spellStart"/>
      <w:r w:rsidRPr="006147AC">
        <w:rPr>
          <w:b/>
        </w:rPr>
        <w:t>object</w:t>
      </w:r>
      <w:proofErr w:type="spellEnd"/>
      <w:r w:rsidRPr="006147AC">
        <w:rPr>
          <w:b/>
        </w:rPr>
        <w:t xml:space="preserve"> </w:t>
      </w:r>
      <w:r w:rsidR="00374B0C">
        <w:t xml:space="preserve">– </w:t>
      </w:r>
    </w:p>
    <w:p w14:paraId="7CB25FD5" w14:textId="584F64E8" w:rsidR="00374B0C" w:rsidRDefault="006147AC" w:rsidP="00374B0C">
      <w:pPr>
        <w:pStyle w:val="BDpagrindinistekstas"/>
      </w:pPr>
      <w:proofErr w:type="spellStart"/>
      <w:r w:rsidRPr="006147AC">
        <w:rPr>
          <w:b/>
        </w:rPr>
        <w:t>Research</w:t>
      </w:r>
      <w:proofErr w:type="spellEnd"/>
      <w:r w:rsidRPr="006147AC">
        <w:rPr>
          <w:b/>
        </w:rPr>
        <w:t xml:space="preserve"> </w:t>
      </w:r>
      <w:proofErr w:type="spellStart"/>
      <w:r w:rsidRPr="006147AC">
        <w:rPr>
          <w:b/>
        </w:rPr>
        <w:t>aim</w:t>
      </w:r>
      <w:proofErr w:type="spellEnd"/>
      <w:r w:rsidRPr="006147AC">
        <w:rPr>
          <w:b/>
        </w:rPr>
        <w:t xml:space="preserve"> </w:t>
      </w:r>
      <w:r w:rsidR="00374B0C">
        <w:t xml:space="preserve">– </w:t>
      </w:r>
    </w:p>
    <w:p w14:paraId="62135A33" w14:textId="1ECB0B7F" w:rsidR="00374B0C" w:rsidRDefault="006147AC" w:rsidP="00374B0C">
      <w:pPr>
        <w:pStyle w:val="BDpagrindinistekstas"/>
      </w:pPr>
      <w:proofErr w:type="spellStart"/>
      <w:r w:rsidRPr="006147AC">
        <w:rPr>
          <w:b/>
        </w:rPr>
        <w:t>Objectives</w:t>
      </w:r>
      <w:proofErr w:type="spellEnd"/>
      <w:r w:rsidRPr="006147AC">
        <w:rPr>
          <w:b/>
        </w:rPr>
        <w:t xml:space="preserve"> to </w:t>
      </w:r>
      <w:proofErr w:type="spellStart"/>
      <w:r w:rsidRPr="006147AC">
        <w:rPr>
          <w:b/>
        </w:rPr>
        <w:t>achieve</w:t>
      </w:r>
      <w:proofErr w:type="spellEnd"/>
      <w:r w:rsidRPr="006147AC">
        <w:rPr>
          <w:b/>
        </w:rPr>
        <w:t xml:space="preserve"> </w:t>
      </w:r>
      <w:proofErr w:type="spellStart"/>
      <w:r w:rsidRPr="006147AC">
        <w:rPr>
          <w:b/>
        </w:rPr>
        <w:t>the</w:t>
      </w:r>
      <w:proofErr w:type="spellEnd"/>
      <w:r w:rsidRPr="006147AC">
        <w:rPr>
          <w:b/>
        </w:rPr>
        <w:t xml:space="preserve"> </w:t>
      </w:r>
      <w:proofErr w:type="spellStart"/>
      <w:r w:rsidRPr="006147AC">
        <w:rPr>
          <w:b/>
        </w:rPr>
        <w:t>aim</w:t>
      </w:r>
      <w:proofErr w:type="spellEnd"/>
      <w:r w:rsidR="00374B0C">
        <w:t>:</w:t>
      </w:r>
    </w:p>
    <w:p w14:paraId="1B783F0E" w14:textId="4C846589" w:rsidR="00374B0C" w:rsidRDefault="006147AC" w:rsidP="00374B0C">
      <w:pPr>
        <w:pStyle w:val="BDpagrindinistekstas"/>
        <w:numPr>
          <w:ilvl w:val="0"/>
          <w:numId w:val="3"/>
        </w:numPr>
      </w:pPr>
      <w:proofErr w:type="spellStart"/>
      <w:r w:rsidRPr="006147AC">
        <w:t>Objective</w:t>
      </w:r>
      <w:proofErr w:type="spellEnd"/>
      <w:r w:rsidR="00374B0C">
        <w:t>.</w:t>
      </w:r>
    </w:p>
    <w:p w14:paraId="6F17BE78" w14:textId="23F46321" w:rsidR="00374B0C" w:rsidRDefault="006147AC" w:rsidP="00374B0C">
      <w:pPr>
        <w:pStyle w:val="BDpagrindinistekstas"/>
        <w:numPr>
          <w:ilvl w:val="0"/>
          <w:numId w:val="3"/>
        </w:numPr>
      </w:pPr>
      <w:proofErr w:type="spellStart"/>
      <w:r w:rsidRPr="006147AC">
        <w:t>Objective</w:t>
      </w:r>
      <w:proofErr w:type="spellEnd"/>
      <w:r w:rsidR="00374B0C">
        <w:t>.</w:t>
      </w:r>
    </w:p>
    <w:p w14:paraId="7CF2FF3F" w14:textId="7121D286" w:rsidR="00374B0C" w:rsidRDefault="006147AC" w:rsidP="00374B0C">
      <w:pPr>
        <w:pStyle w:val="BDpagrindinistekstas"/>
        <w:numPr>
          <w:ilvl w:val="0"/>
          <w:numId w:val="3"/>
        </w:numPr>
      </w:pPr>
      <w:proofErr w:type="spellStart"/>
      <w:r w:rsidRPr="006147AC">
        <w:t>Objective</w:t>
      </w:r>
      <w:proofErr w:type="spellEnd"/>
      <w:r w:rsidR="00374B0C">
        <w:t>.</w:t>
      </w:r>
    </w:p>
    <w:p w14:paraId="77C00B9F" w14:textId="3EFFBE87" w:rsidR="003B3F75" w:rsidRDefault="006147AC" w:rsidP="00374B0C">
      <w:pPr>
        <w:pStyle w:val="BDpagrindinistekstas"/>
      </w:pPr>
      <w:proofErr w:type="spellStart"/>
      <w:r w:rsidRPr="006147AC">
        <w:rPr>
          <w:b/>
        </w:rPr>
        <w:t>Research</w:t>
      </w:r>
      <w:proofErr w:type="spellEnd"/>
      <w:r w:rsidRPr="006147AC">
        <w:rPr>
          <w:b/>
        </w:rPr>
        <w:t xml:space="preserve"> </w:t>
      </w:r>
      <w:proofErr w:type="spellStart"/>
      <w:r w:rsidRPr="006147AC">
        <w:rPr>
          <w:b/>
        </w:rPr>
        <w:t>methods</w:t>
      </w:r>
      <w:proofErr w:type="spellEnd"/>
      <w:r w:rsidR="00374B0C">
        <w:t xml:space="preserve">.  </w:t>
      </w:r>
      <w:proofErr w:type="spellStart"/>
      <w:r w:rsidRPr="006147AC">
        <w:t>Text</w:t>
      </w:r>
      <w:proofErr w:type="spellEnd"/>
      <w:r w:rsidRPr="006147AC">
        <w:t xml:space="preserve"> </w:t>
      </w:r>
      <w:proofErr w:type="spellStart"/>
      <w:r w:rsidRPr="006147AC">
        <w:t>text</w:t>
      </w:r>
      <w:proofErr w:type="spellEnd"/>
      <w:r w:rsidR="006554F6">
        <w:t>.</w:t>
      </w:r>
    </w:p>
    <w:p w14:paraId="5BBD5CFB" w14:textId="61615D66" w:rsidR="00B90167" w:rsidRPr="00B90167" w:rsidRDefault="006147AC" w:rsidP="00374B0C">
      <w:pPr>
        <w:pStyle w:val="BDpagrindinistekstas"/>
        <w:rPr>
          <w:b/>
        </w:rPr>
      </w:pPr>
      <w:proofErr w:type="spellStart"/>
      <w:r w:rsidRPr="006147AC">
        <w:rPr>
          <w:b/>
        </w:rPr>
        <w:t>Hypotheses</w:t>
      </w:r>
      <w:proofErr w:type="spellEnd"/>
      <w:r w:rsidRPr="006147AC">
        <w:rPr>
          <w:b/>
        </w:rPr>
        <w:t xml:space="preserve"> </w:t>
      </w:r>
      <w:r w:rsidRPr="006147AC">
        <w:rPr>
          <w:bCs/>
        </w:rPr>
        <w:t>(</w:t>
      </w:r>
      <w:proofErr w:type="spellStart"/>
      <w:r w:rsidRPr="006147AC">
        <w:rPr>
          <w:bCs/>
        </w:rPr>
        <w:t>if</w:t>
      </w:r>
      <w:proofErr w:type="spellEnd"/>
      <w:r w:rsidRPr="006147AC">
        <w:rPr>
          <w:bCs/>
        </w:rPr>
        <w:t xml:space="preserve"> </w:t>
      </w:r>
      <w:proofErr w:type="spellStart"/>
      <w:r w:rsidRPr="006147AC">
        <w:rPr>
          <w:bCs/>
        </w:rPr>
        <w:t>applicable</w:t>
      </w:r>
      <w:proofErr w:type="spellEnd"/>
      <w:r w:rsidRPr="006147AC">
        <w:rPr>
          <w:bCs/>
        </w:rPr>
        <w:t>)</w:t>
      </w:r>
      <w:r w:rsidR="00D60915" w:rsidRPr="00D60915">
        <w:rPr>
          <w:bCs/>
        </w:rPr>
        <w:t xml:space="preserve"> </w:t>
      </w:r>
      <w:r w:rsidR="00B90167">
        <w:t>–</w:t>
      </w:r>
      <w:r w:rsidR="00B90167">
        <w:rPr>
          <w:b/>
        </w:rPr>
        <w:t xml:space="preserve"> </w:t>
      </w:r>
    </w:p>
    <w:p w14:paraId="1D8AD690" w14:textId="77777777" w:rsidR="003B3F75" w:rsidRDefault="003B3F75"/>
    <w:p w14:paraId="72561944" w14:textId="77777777" w:rsidR="00067466" w:rsidRDefault="00067466">
      <w:r>
        <w:br w:type="page"/>
      </w:r>
    </w:p>
    <w:p w14:paraId="6C14466D" w14:textId="421611F8" w:rsidR="00067466" w:rsidRDefault="00295811" w:rsidP="0093662B">
      <w:pPr>
        <w:pStyle w:val="BDSkyrius1lygio"/>
      </w:pPr>
      <w:bookmarkStart w:id="10" w:name="_Toc214370740"/>
      <w:proofErr w:type="spellStart"/>
      <w:r w:rsidRPr="00295811">
        <w:lastRenderedPageBreak/>
        <w:t>Literature</w:t>
      </w:r>
      <w:proofErr w:type="spellEnd"/>
      <w:r w:rsidRPr="00295811">
        <w:t xml:space="preserve"> </w:t>
      </w:r>
      <w:proofErr w:type="spellStart"/>
      <w:r w:rsidRPr="00295811">
        <w:t>Review</w:t>
      </w:r>
      <w:proofErr w:type="spellEnd"/>
      <w:r w:rsidRPr="00295811">
        <w:t xml:space="preserve"> – </w:t>
      </w:r>
      <w:proofErr w:type="spellStart"/>
      <w:r w:rsidRPr="00295811">
        <w:t>adjust</w:t>
      </w:r>
      <w:proofErr w:type="spellEnd"/>
      <w:r w:rsidRPr="00295811">
        <w:t xml:space="preserve"> </w:t>
      </w:r>
      <w:proofErr w:type="spellStart"/>
      <w:r w:rsidRPr="00295811">
        <w:t>title</w:t>
      </w:r>
      <w:proofErr w:type="spellEnd"/>
      <w:r w:rsidRPr="00295811">
        <w:t xml:space="preserve"> </w:t>
      </w:r>
      <w:proofErr w:type="spellStart"/>
      <w:r w:rsidRPr="00295811">
        <w:t>according</w:t>
      </w:r>
      <w:proofErr w:type="spellEnd"/>
      <w:r w:rsidRPr="00295811">
        <w:t xml:space="preserve"> to </w:t>
      </w:r>
      <w:proofErr w:type="spellStart"/>
      <w:r w:rsidRPr="00295811">
        <w:t>topic</w:t>
      </w:r>
      <w:bookmarkEnd w:id="10"/>
      <w:proofErr w:type="spellEnd"/>
    </w:p>
    <w:p w14:paraId="60DEC632" w14:textId="3659BCB0" w:rsidR="003B3F75" w:rsidRDefault="00295811" w:rsidP="009F7495">
      <w:pPr>
        <w:pStyle w:val="BDSkyrius2lygio"/>
      </w:pPr>
      <w:bookmarkStart w:id="11" w:name="_Toc214370741"/>
      <w:proofErr w:type="spellStart"/>
      <w:r w:rsidRPr="00295811">
        <w:t>Second-</w:t>
      </w:r>
      <w:r w:rsidRPr="009F7495">
        <w:t>level</w:t>
      </w:r>
      <w:proofErr w:type="spellEnd"/>
      <w:r w:rsidRPr="00295811">
        <w:t xml:space="preserve"> </w:t>
      </w:r>
      <w:proofErr w:type="spellStart"/>
      <w:r w:rsidRPr="00295811">
        <w:t>section</w:t>
      </w:r>
      <w:bookmarkEnd w:id="11"/>
      <w:proofErr w:type="spellEnd"/>
    </w:p>
    <w:p w14:paraId="5D665D14" w14:textId="1D4238B1" w:rsidR="003B3F75" w:rsidRDefault="00295811" w:rsidP="003B3F75">
      <w:pPr>
        <w:pStyle w:val="BDSkyrius3lygio"/>
      </w:pPr>
      <w:proofErr w:type="spellStart"/>
      <w:r w:rsidRPr="00295811">
        <w:t>Third-level</w:t>
      </w:r>
      <w:proofErr w:type="spellEnd"/>
      <w:r w:rsidRPr="00295811">
        <w:t xml:space="preserve"> </w:t>
      </w:r>
      <w:proofErr w:type="spellStart"/>
      <w:r w:rsidRPr="00295811">
        <w:t>section</w:t>
      </w:r>
      <w:proofErr w:type="spellEnd"/>
    </w:p>
    <w:p w14:paraId="3B0DBE34" w14:textId="364F5B43" w:rsidR="003B3F75" w:rsidRDefault="00295811" w:rsidP="003B3F75">
      <w:pPr>
        <w:pStyle w:val="BDpagrindinistekstas"/>
      </w:pPr>
      <w:proofErr w:type="spellStart"/>
      <w:r w:rsidRPr="00295811">
        <w:t>Main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Pr="00295811">
        <w:t xml:space="preserve"> </w:t>
      </w:r>
      <w:proofErr w:type="spellStart"/>
      <w:r w:rsidRPr="00295811">
        <w:t>text</w:t>
      </w:r>
      <w:proofErr w:type="spellEnd"/>
      <w:r w:rsidR="00861B08">
        <w:t xml:space="preserve"> (</w:t>
      </w:r>
      <w:proofErr w:type="spellStart"/>
      <w:r>
        <w:t>see</w:t>
      </w:r>
      <w:proofErr w:type="spellEnd"/>
      <w:r w:rsidR="00BC44EB">
        <w:t xml:space="preserve"> </w:t>
      </w:r>
      <w:r w:rsidR="00BC44EB">
        <w:fldChar w:fldCharType="begin"/>
      </w:r>
      <w:r w:rsidR="00BC44EB">
        <w:instrText xml:space="preserve"> REF _Ref214364400 \h </w:instrText>
      </w:r>
      <w:r w:rsidR="00BC44EB">
        <w:fldChar w:fldCharType="separate"/>
      </w:r>
      <w:proofErr w:type="spellStart"/>
      <w:r w:rsidR="00535EFC" w:rsidRPr="001D3AE3">
        <w:rPr>
          <w:b/>
          <w:bCs/>
          <w:iCs/>
          <w:szCs w:val="24"/>
        </w:rPr>
        <w:t>Fig</w:t>
      </w:r>
      <w:proofErr w:type="spellEnd"/>
      <w:r w:rsidR="00535EFC" w:rsidRPr="001D3AE3">
        <w:rPr>
          <w:b/>
          <w:bCs/>
          <w:iCs/>
          <w:szCs w:val="24"/>
        </w:rPr>
        <w:t xml:space="preserve">. </w:t>
      </w:r>
      <w:r w:rsidR="00535EFC">
        <w:rPr>
          <w:b/>
          <w:bCs/>
          <w:i/>
          <w:iCs/>
          <w:noProof/>
          <w:szCs w:val="24"/>
        </w:rPr>
        <w:t>1</w:t>
      </w:r>
      <w:r w:rsidR="00BC44EB">
        <w:fldChar w:fldCharType="end"/>
      </w:r>
      <w:r w:rsidR="00D60915">
        <w:t>.</w:t>
      </w:r>
      <w:r w:rsidR="00861B08">
        <w:t>)</w:t>
      </w:r>
      <w:r w:rsidR="00DB0B1A">
        <w:t>.</w:t>
      </w:r>
    </w:p>
    <w:p w14:paraId="1946A6FC" w14:textId="77777777" w:rsidR="001535F4" w:rsidRDefault="001535F4" w:rsidP="001535F4">
      <w:pPr>
        <w:pStyle w:val="BDpaveiksliukas"/>
      </w:pPr>
      <w:r>
        <w:drawing>
          <wp:inline distT="0" distB="0" distL="0" distR="0" wp14:anchorId="09440E42" wp14:editId="12E3A178">
            <wp:extent cx="2374292" cy="2171144"/>
            <wp:effectExtent l="19050" t="0" r="6958" b="0"/>
            <wp:docPr id="3" name="Picture 3" descr="C:\Program Files (x86)\Microsoft Office\MEDIA\CAGCAT10\j020558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 (x86)\Microsoft Office\MEDIA\CAGCAT10\j0205582.wm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483" cy="2169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80E012" w14:textId="7441C557" w:rsidR="001535F4" w:rsidRPr="00FE54A9" w:rsidRDefault="004A0736" w:rsidP="001D3AE3">
      <w:pPr>
        <w:pStyle w:val="BDpaveiklsiukopavadinimas"/>
        <w:numPr>
          <w:ilvl w:val="0"/>
          <w:numId w:val="0"/>
        </w:numPr>
        <w:rPr>
          <w:i w:val="0"/>
          <w:iCs/>
          <w:sz w:val="24"/>
          <w:szCs w:val="24"/>
        </w:rPr>
      </w:pPr>
      <w:bookmarkStart w:id="12" w:name="_Ref450580529"/>
      <w:r w:rsidRPr="001D3AE3">
        <w:rPr>
          <w:b/>
          <w:bCs/>
          <w:i w:val="0"/>
          <w:iCs/>
          <w:sz w:val="24"/>
          <w:szCs w:val="24"/>
        </w:rPr>
        <w:t xml:space="preserve">  </w:t>
      </w:r>
      <w:bookmarkStart w:id="13" w:name="_Ref214364400"/>
      <w:bookmarkStart w:id="14" w:name="_Toc214370598"/>
      <w:r w:rsidR="009F7495" w:rsidRPr="001D3AE3">
        <w:rPr>
          <w:b/>
          <w:bCs/>
          <w:i w:val="0"/>
          <w:iCs/>
          <w:sz w:val="24"/>
          <w:szCs w:val="24"/>
        </w:rPr>
        <w:t xml:space="preserve">Fig. </w:t>
      </w:r>
      <w:r w:rsidR="009F7495" w:rsidRPr="001D3AE3">
        <w:rPr>
          <w:b/>
          <w:bCs/>
          <w:i w:val="0"/>
          <w:iCs/>
          <w:sz w:val="24"/>
          <w:szCs w:val="24"/>
        </w:rPr>
        <w:fldChar w:fldCharType="begin"/>
      </w:r>
      <w:r w:rsidR="009F7495" w:rsidRPr="001D3AE3">
        <w:rPr>
          <w:b/>
          <w:bCs/>
          <w:i w:val="0"/>
          <w:iCs/>
          <w:sz w:val="24"/>
          <w:szCs w:val="24"/>
        </w:rPr>
        <w:instrText xml:space="preserve"> SEQ Fig. \* ARABIC </w:instrText>
      </w:r>
      <w:r w:rsidR="009F7495" w:rsidRPr="001D3AE3">
        <w:rPr>
          <w:b/>
          <w:bCs/>
          <w:i w:val="0"/>
          <w:iCs/>
          <w:sz w:val="24"/>
          <w:szCs w:val="24"/>
        </w:rPr>
        <w:fldChar w:fldCharType="separate"/>
      </w:r>
      <w:r w:rsidR="00535EFC">
        <w:rPr>
          <w:b/>
          <w:bCs/>
          <w:i w:val="0"/>
          <w:iCs/>
          <w:sz w:val="24"/>
          <w:szCs w:val="24"/>
        </w:rPr>
        <w:t>1</w:t>
      </w:r>
      <w:r w:rsidR="009F7495" w:rsidRPr="001D3AE3">
        <w:rPr>
          <w:b/>
          <w:bCs/>
          <w:i w:val="0"/>
          <w:iCs/>
          <w:sz w:val="24"/>
          <w:szCs w:val="24"/>
        </w:rPr>
        <w:fldChar w:fldCharType="end"/>
      </w:r>
      <w:bookmarkEnd w:id="13"/>
      <w:r w:rsidR="009F7495" w:rsidRPr="001D3AE3">
        <w:rPr>
          <w:b/>
          <w:bCs/>
          <w:i w:val="0"/>
          <w:iCs/>
          <w:sz w:val="24"/>
          <w:szCs w:val="24"/>
        </w:rPr>
        <w:t xml:space="preserve">. </w:t>
      </w:r>
      <w:bookmarkEnd w:id="12"/>
      <w:r w:rsidR="00C30F38" w:rsidRPr="00FE54A9">
        <w:rPr>
          <w:i w:val="0"/>
          <w:iCs/>
          <w:sz w:val="24"/>
          <w:szCs w:val="24"/>
        </w:rPr>
        <w:t>Figure title</w:t>
      </w:r>
      <w:r w:rsidR="00861B08" w:rsidRPr="00FE54A9">
        <w:rPr>
          <w:i w:val="0"/>
          <w:iCs/>
          <w:sz w:val="24"/>
          <w:szCs w:val="24"/>
        </w:rPr>
        <w:t xml:space="preserve"> [</w:t>
      </w:r>
      <w:r w:rsidR="00D00E10" w:rsidRPr="00FE54A9">
        <w:rPr>
          <w:i w:val="0"/>
          <w:iCs/>
          <w:sz w:val="24"/>
          <w:szCs w:val="24"/>
        </w:rPr>
        <w:fldChar w:fldCharType="begin"/>
      </w:r>
      <w:r w:rsidR="00861B08" w:rsidRPr="00FE54A9">
        <w:rPr>
          <w:i w:val="0"/>
          <w:iCs/>
          <w:sz w:val="24"/>
          <w:szCs w:val="24"/>
        </w:rPr>
        <w:instrText xml:space="preserve"> REF _Ref450580551 \n \h </w:instrText>
      </w:r>
      <w:r w:rsidR="00C30F38" w:rsidRPr="00FE54A9">
        <w:rPr>
          <w:i w:val="0"/>
          <w:iCs/>
          <w:sz w:val="24"/>
          <w:szCs w:val="24"/>
        </w:rPr>
        <w:instrText xml:space="preserve"> \* MERGEFORMAT </w:instrText>
      </w:r>
      <w:r w:rsidR="00D00E10" w:rsidRPr="00FE54A9">
        <w:rPr>
          <w:i w:val="0"/>
          <w:iCs/>
          <w:sz w:val="24"/>
          <w:szCs w:val="24"/>
        </w:rPr>
      </w:r>
      <w:r w:rsidR="00D00E10" w:rsidRPr="00FE54A9">
        <w:rPr>
          <w:i w:val="0"/>
          <w:iCs/>
          <w:sz w:val="24"/>
          <w:szCs w:val="24"/>
        </w:rPr>
        <w:fldChar w:fldCharType="separate"/>
      </w:r>
      <w:r w:rsidR="00535EFC">
        <w:rPr>
          <w:i w:val="0"/>
          <w:iCs/>
          <w:sz w:val="24"/>
          <w:szCs w:val="24"/>
        </w:rPr>
        <w:t>1</w:t>
      </w:r>
      <w:r w:rsidR="00D00E10" w:rsidRPr="00FE54A9">
        <w:rPr>
          <w:i w:val="0"/>
          <w:iCs/>
          <w:sz w:val="24"/>
          <w:szCs w:val="24"/>
        </w:rPr>
        <w:fldChar w:fldCharType="end"/>
      </w:r>
      <w:r w:rsidR="00861B08" w:rsidRPr="00FE54A9">
        <w:rPr>
          <w:i w:val="0"/>
          <w:iCs/>
          <w:sz w:val="24"/>
          <w:szCs w:val="24"/>
        </w:rPr>
        <w:t>]</w:t>
      </w:r>
      <w:bookmarkEnd w:id="14"/>
    </w:p>
    <w:p w14:paraId="06AC36E4" w14:textId="77777777" w:rsidR="001C1E7F" w:rsidRDefault="001C1E7F" w:rsidP="001C1E7F">
      <w:pPr>
        <w:pStyle w:val="BDpaveiklsiukopavadinimas"/>
        <w:numPr>
          <w:ilvl w:val="0"/>
          <w:numId w:val="0"/>
        </w:numPr>
        <w:spacing w:after="0"/>
      </w:pPr>
    </w:p>
    <w:p w14:paraId="5920FA2A" w14:textId="50805EEA" w:rsidR="001535F4" w:rsidRDefault="00C30F38" w:rsidP="001535F4">
      <w:pPr>
        <w:pStyle w:val="BDpagrindinistekstas"/>
      </w:pPr>
      <w:proofErr w:type="spellStart"/>
      <w:r w:rsidRPr="00C30F38">
        <w:t>Main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="001535F4">
        <w:t>.</w:t>
      </w:r>
    </w:p>
    <w:p w14:paraId="6129FF1D" w14:textId="634AEDB5" w:rsidR="003B3F75" w:rsidRDefault="00C30F38" w:rsidP="00DB0B1A">
      <w:pPr>
        <w:pStyle w:val="BDSkyrius3lygio"/>
      </w:pPr>
      <w:proofErr w:type="spellStart"/>
      <w:r w:rsidRPr="00C30F38">
        <w:t>Third-level</w:t>
      </w:r>
      <w:proofErr w:type="spellEnd"/>
      <w:r w:rsidRPr="00C30F38">
        <w:t xml:space="preserve"> </w:t>
      </w:r>
      <w:proofErr w:type="spellStart"/>
      <w:r w:rsidRPr="00C30F38">
        <w:t>section</w:t>
      </w:r>
      <w:proofErr w:type="spellEnd"/>
    </w:p>
    <w:p w14:paraId="232CDDEB" w14:textId="088CCD58" w:rsidR="003B3F75" w:rsidRDefault="00C30F38" w:rsidP="003B3F75">
      <w:pPr>
        <w:pStyle w:val="BDpagrindinistekstas"/>
      </w:pPr>
      <w:proofErr w:type="spellStart"/>
      <w:r w:rsidRPr="00C30F38">
        <w:t>Main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="00DB0B1A">
        <w:t>.</w:t>
      </w:r>
    </w:p>
    <w:p w14:paraId="0B4A46CF" w14:textId="30B5BFA1" w:rsidR="003B3F75" w:rsidRDefault="00C30F38" w:rsidP="006554F6">
      <w:pPr>
        <w:pStyle w:val="BDSkyrius2lygio"/>
      </w:pPr>
      <w:bookmarkStart w:id="15" w:name="_Toc214370742"/>
      <w:proofErr w:type="spellStart"/>
      <w:r w:rsidRPr="00C30F38">
        <w:t>Second-level</w:t>
      </w:r>
      <w:proofErr w:type="spellEnd"/>
      <w:r w:rsidRPr="00C30F38">
        <w:t xml:space="preserve"> </w:t>
      </w:r>
      <w:proofErr w:type="spellStart"/>
      <w:r w:rsidRPr="00C30F38">
        <w:t>section</w:t>
      </w:r>
      <w:bookmarkEnd w:id="15"/>
      <w:proofErr w:type="spellEnd"/>
    </w:p>
    <w:p w14:paraId="3B8B1CC9" w14:textId="5112A175" w:rsidR="003B3F75" w:rsidRDefault="00C30F38" w:rsidP="00DB0B1A">
      <w:pPr>
        <w:pStyle w:val="BDSkyrius3lygio"/>
      </w:pPr>
      <w:proofErr w:type="spellStart"/>
      <w:r w:rsidRPr="00C30F38">
        <w:t>Third-level</w:t>
      </w:r>
      <w:proofErr w:type="spellEnd"/>
      <w:r w:rsidRPr="00C30F38">
        <w:t xml:space="preserve"> </w:t>
      </w:r>
      <w:proofErr w:type="spellStart"/>
      <w:r w:rsidRPr="00C30F38">
        <w:t>section</w:t>
      </w:r>
      <w:proofErr w:type="spellEnd"/>
    </w:p>
    <w:p w14:paraId="62DC1D97" w14:textId="7A16D362" w:rsidR="00DB0B1A" w:rsidRDefault="00C30F38" w:rsidP="00DB0B1A">
      <w:pPr>
        <w:pStyle w:val="BDpagrindinistekstas"/>
      </w:pPr>
      <w:proofErr w:type="spellStart"/>
      <w:r w:rsidRPr="00C30F38">
        <w:t>Main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r w:rsidR="00861B08">
        <w:t>(</w:t>
      </w:r>
      <w:proofErr w:type="spellStart"/>
      <w:r>
        <w:t>see</w:t>
      </w:r>
      <w:proofErr w:type="spellEnd"/>
      <w:r>
        <w:t xml:space="preserve"> </w:t>
      </w:r>
      <w:r w:rsidRPr="00C30F38">
        <w:fldChar w:fldCharType="begin"/>
      </w:r>
      <w:r w:rsidRPr="00C30F38">
        <w:instrText xml:space="preserve"> REF _Ref214366401 \h  \* MERGEFORMAT </w:instrText>
      </w:r>
      <w:r w:rsidRPr="00C30F38">
        <w:fldChar w:fldCharType="separate"/>
      </w:r>
      <w:proofErr w:type="spellStart"/>
      <w:r w:rsidR="00535EFC" w:rsidRPr="00535EFC">
        <w:rPr>
          <w:szCs w:val="24"/>
        </w:rPr>
        <w:t>Table</w:t>
      </w:r>
      <w:proofErr w:type="spellEnd"/>
      <w:r w:rsidR="00535EFC" w:rsidRPr="00535EFC">
        <w:rPr>
          <w:szCs w:val="24"/>
        </w:rPr>
        <w:t xml:space="preserve"> </w:t>
      </w:r>
      <w:r w:rsidR="00535EFC" w:rsidRPr="00535EFC">
        <w:rPr>
          <w:noProof/>
          <w:szCs w:val="24"/>
        </w:rPr>
        <w:t>1</w:t>
      </w:r>
      <w:r w:rsidRPr="00C30F38">
        <w:fldChar w:fldCharType="end"/>
      </w:r>
      <w:r w:rsidR="00861B08">
        <w:t>)</w:t>
      </w:r>
      <w:r w:rsidR="00DB0B1A">
        <w:t>.</w:t>
      </w:r>
    </w:p>
    <w:p w14:paraId="31680A24" w14:textId="07E3731C" w:rsidR="001535F4" w:rsidRPr="00C30F38" w:rsidRDefault="00C30F38" w:rsidP="00C30F38">
      <w:pPr>
        <w:pStyle w:val="Caption"/>
        <w:jc w:val="left"/>
        <w:rPr>
          <w:sz w:val="24"/>
          <w:szCs w:val="24"/>
        </w:rPr>
      </w:pPr>
      <w:bookmarkStart w:id="16" w:name="_Ref214366401"/>
      <w:bookmarkStart w:id="17" w:name="_Ref450580587"/>
      <w:bookmarkStart w:id="18" w:name="_Toc214370473"/>
      <w:proofErr w:type="spellStart"/>
      <w:r w:rsidRPr="00C30F38">
        <w:rPr>
          <w:b/>
          <w:bCs/>
          <w:sz w:val="24"/>
          <w:szCs w:val="24"/>
        </w:rPr>
        <w:t>Table</w:t>
      </w:r>
      <w:proofErr w:type="spellEnd"/>
      <w:r w:rsidRPr="00C30F38">
        <w:rPr>
          <w:b/>
          <w:bCs/>
          <w:sz w:val="24"/>
          <w:szCs w:val="24"/>
        </w:rPr>
        <w:t xml:space="preserve"> </w:t>
      </w:r>
      <w:r w:rsidRPr="00C30F38">
        <w:rPr>
          <w:b/>
          <w:bCs/>
          <w:sz w:val="24"/>
          <w:szCs w:val="24"/>
        </w:rPr>
        <w:fldChar w:fldCharType="begin"/>
      </w:r>
      <w:r w:rsidRPr="00C30F38">
        <w:rPr>
          <w:b/>
          <w:bCs/>
          <w:sz w:val="24"/>
          <w:szCs w:val="24"/>
        </w:rPr>
        <w:instrText xml:space="preserve"> SEQ lentelė \* ARABIC </w:instrText>
      </w:r>
      <w:r w:rsidRPr="00C30F38">
        <w:rPr>
          <w:b/>
          <w:bCs/>
          <w:sz w:val="24"/>
          <w:szCs w:val="24"/>
        </w:rPr>
        <w:fldChar w:fldCharType="separate"/>
      </w:r>
      <w:r w:rsidR="00535EFC">
        <w:rPr>
          <w:b/>
          <w:bCs/>
          <w:noProof/>
          <w:sz w:val="24"/>
          <w:szCs w:val="24"/>
        </w:rPr>
        <w:t>1</w:t>
      </w:r>
      <w:r w:rsidRPr="00C30F38">
        <w:rPr>
          <w:b/>
          <w:bCs/>
          <w:sz w:val="24"/>
          <w:szCs w:val="24"/>
        </w:rPr>
        <w:fldChar w:fldCharType="end"/>
      </w:r>
      <w:bookmarkEnd w:id="16"/>
      <w:r w:rsidRPr="00C30F38">
        <w:rPr>
          <w:sz w:val="24"/>
          <w:szCs w:val="24"/>
        </w:rPr>
        <w:t xml:space="preserve">. </w:t>
      </w:r>
      <w:bookmarkEnd w:id="17"/>
      <w:proofErr w:type="spellStart"/>
      <w:r>
        <w:rPr>
          <w:sz w:val="24"/>
          <w:szCs w:val="24"/>
        </w:rPr>
        <w:t>Table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title</w:t>
      </w:r>
      <w:bookmarkEnd w:id="18"/>
      <w:proofErr w:type="spellEnd"/>
    </w:p>
    <w:tbl>
      <w:tblPr>
        <w:tblStyle w:val="BDlentele"/>
        <w:tblW w:w="0" w:type="auto"/>
        <w:tblLook w:val="04A0" w:firstRow="1" w:lastRow="0" w:firstColumn="1" w:lastColumn="0" w:noHBand="0" w:noVBand="1"/>
      </w:tblPr>
      <w:tblGrid>
        <w:gridCol w:w="2346"/>
        <w:gridCol w:w="2269"/>
        <w:gridCol w:w="1662"/>
        <w:gridCol w:w="3356"/>
      </w:tblGrid>
      <w:tr w:rsidR="00C30F38" w14:paraId="72FAFCA3" w14:textId="77777777" w:rsidTr="001C1E7F">
        <w:tc>
          <w:tcPr>
            <w:tcW w:w="2346" w:type="dxa"/>
            <w:tcBorders>
              <w:top w:val="nil"/>
              <w:left w:val="nil"/>
            </w:tcBorders>
          </w:tcPr>
          <w:p w14:paraId="7F59CA36" w14:textId="77777777" w:rsidR="00C30F38" w:rsidRDefault="00C30F38" w:rsidP="00C30F38">
            <w:pPr>
              <w:pStyle w:val="BDlentelestekstas"/>
            </w:pPr>
          </w:p>
        </w:tc>
        <w:tc>
          <w:tcPr>
            <w:tcW w:w="2269" w:type="dxa"/>
            <w:shd w:val="clear" w:color="auto" w:fill="C6D9F1" w:themeFill="text2" w:themeFillTint="33"/>
          </w:tcPr>
          <w:p w14:paraId="32AF703B" w14:textId="641F51D6" w:rsidR="00C30F38" w:rsidRPr="006554F6" w:rsidRDefault="00C30F38" w:rsidP="00C30F38">
            <w:pPr>
              <w:pStyle w:val="BDlentelestekstas"/>
              <w:jc w:val="center"/>
              <w:rPr>
                <w:b/>
              </w:rPr>
            </w:pPr>
            <w:proofErr w:type="spellStart"/>
            <w:r w:rsidRPr="00C30F38">
              <w:rPr>
                <w:b/>
              </w:rPr>
              <w:t>Column</w:t>
            </w:r>
            <w:proofErr w:type="spellEnd"/>
          </w:p>
        </w:tc>
        <w:tc>
          <w:tcPr>
            <w:tcW w:w="1662" w:type="dxa"/>
            <w:shd w:val="clear" w:color="auto" w:fill="C6D9F1" w:themeFill="text2" w:themeFillTint="33"/>
          </w:tcPr>
          <w:p w14:paraId="0F714F98" w14:textId="20636168" w:rsidR="00C30F38" w:rsidRPr="00C30F38" w:rsidRDefault="00C30F38" w:rsidP="00C30F38">
            <w:pPr>
              <w:pStyle w:val="BDlentelestekstas"/>
              <w:jc w:val="center"/>
              <w:rPr>
                <w:b/>
                <w:bCs/>
              </w:rPr>
            </w:pPr>
            <w:proofErr w:type="spellStart"/>
            <w:r w:rsidRPr="00C30F38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3356" w:type="dxa"/>
            <w:shd w:val="clear" w:color="auto" w:fill="C6D9F1" w:themeFill="text2" w:themeFillTint="33"/>
          </w:tcPr>
          <w:p w14:paraId="09072AA0" w14:textId="53F3F6D8" w:rsidR="00C30F38" w:rsidRPr="00C30F38" w:rsidRDefault="00C30F38" w:rsidP="00C30F38">
            <w:pPr>
              <w:pStyle w:val="BDlentelestekstas"/>
              <w:jc w:val="center"/>
              <w:rPr>
                <w:b/>
                <w:bCs/>
              </w:rPr>
            </w:pPr>
            <w:proofErr w:type="spellStart"/>
            <w:r w:rsidRPr="00C30F38">
              <w:rPr>
                <w:b/>
                <w:bCs/>
              </w:rPr>
              <w:t>Column</w:t>
            </w:r>
            <w:proofErr w:type="spellEnd"/>
          </w:p>
        </w:tc>
      </w:tr>
      <w:tr w:rsidR="006554F6" w14:paraId="41CE584C" w14:textId="77777777" w:rsidTr="001C1E7F">
        <w:tc>
          <w:tcPr>
            <w:tcW w:w="2346" w:type="dxa"/>
            <w:shd w:val="clear" w:color="auto" w:fill="C6D9F1" w:themeFill="text2" w:themeFillTint="33"/>
          </w:tcPr>
          <w:p w14:paraId="21BAE21E" w14:textId="1399261F" w:rsidR="006554F6" w:rsidRPr="006554F6" w:rsidRDefault="00C30F38" w:rsidP="001535F4">
            <w:pPr>
              <w:pStyle w:val="BDlentelestekstas"/>
              <w:rPr>
                <w:b/>
              </w:rPr>
            </w:pPr>
            <w:proofErr w:type="spellStart"/>
            <w:r>
              <w:rPr>
                <w:b/>
              </w:rPr>
              <w:t>Row</w:t>
            </w:r>
            <w:proofErr w:type="spellEnd"/>
          </w:p>
        </w:tc>
        <w:tc>
          <w:tcPr>
            <w:tcW w:w="2269" w:type="dxa"/>
          </w:tcPr>
          <w:p w14:paraId="198157C4" w14:textId="50FB5890" w:rsidR="006554F6" w:rsidRDefault="00C30F38" w:rsidP="001535F4">
            <w:pPr>
              <w:pStyle w:val="BDlentelestekstas"/>
            </w:pPr>
            <w:proofErr w:type="spellStart"/>
            <w:r>
              <w:t>Value</w:t>
            </w:r>
            <w:proofErr w:type="spellEnd"/>
          </w:p>
        </w:tc>
        <w:tc>
          <w:tcPr>
            <w:tcW w:w="1662" w:type="dxa"/>
          </w:tcPr>
          <w:p w14:paraId="1210BCE4" w14:textId="77777777" w:rsidR="006554F6" w:rsidRDefault="006554F6" w:rsidP="006554F6">
            <w:pPr>
              <w:pStyle w:val="BDlentelestekstas"/>
              <w:jc w:val="right"/>
            </w:pPr>
            <w:r>
              <w:t xml:space="preserve">5–10 </w:t>
            </w:r>
          </w:p>
        </w:tc>
        <w:tc>
          <w:tcPr>
            <w:tcW w:w="3356" w:type="dxa"/>
          </w:tcPr>
          <w:p w14:paraId="272B43A2" w14:textId="77777777" w:rsidR="006554F6" w:rsidRDefault="006554F6" w:rsidP="006554F6">
            <w:pPr>
              <w:pStyle w:val="BDlentelestekstas"/>
              <w:jc w:val="center"/>
            </w:pPr>
            <w:r>
              <w:t>2012-09-01–2016-06-31</w:t>
            </w:r>
          </w:p>
        </w:tc>
      </w:tr>
      <w:tr w:rsidR="00C30F38" w14:paraId="35553E12" w14:textId="77777777" w:rsidTr="001C1E7F">
        <w:tc>
          <w:tcPr>
            <w:tcW w:w="2346" w:type="dxa"/>
            <w:shd w:val="clear" w:color="auto" w:fill="C6D9F1" w:themeFill="text2" w:themeFillTint="33"/>
          </w:tcPr>
          <w:p w14:paraId="241E292A" w14:textId="597FFCFA" w:rsidR="00C30F38" w:rsidRPr="006554F6" w:rsidRDefault="00C30F38" w:rsidP="00C30F38">
            <w:pPr>
              <w:pStyle w:val="BDlentelestekstas"/>
              <w:rPr>
                <w:b/>
              </w:rPr>
            </w:pPr>
            <w:proofErr w:type="spellStart"/>
            <w:r>
              <w:rPr>
                <w:b/>
              </w:rPr>
              <w:t>Row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69" w:type="dxa"/>
          </w:tcPr>
          <w:p w14:paraId="341DE3A9" w14:textId="0A75412B" w:rsidR="00C30F38" w:rsidRDefault="00C30F38" w:rsidP="00C30F38">
            <w:pPr>
              <w:pStyle w:val="BDlentelestekstas"/>
            </w:pPr>
            <w:proofErr w:type="spellStart"/>
            <w:r>
              <w:t>Value</w:t>
            </w:r>
            <w:proofErr w:type="spellEnd"/>
          </w:p>
        </w:tc>
        <w:tc>
          <w:tcPr>
            <w:tcW w:w="1662" w:type="dxa"/>
          </w:tcPr>
          <w:p w14:paraId="79B39518" w14:textId="44086EF7" w:rsidR="00C30F38" w:rsidRDefault="00C30F38" w:rsidP="00C30F38">
            <w:pPr>
              <w:pStyle w:val="BDlentelestekstas"/>
              <w:jc w:val="right"/>
            </w:pPr>
            <w:r>
              <w:t>2.5</w:t>
            </w:r>
          </w:p>
        </w:tc>
        <w:tc>
          <w:tcPr>
            <w:tcW w:w="3356" w:type="dxa"/>
          </w:tcPr>
          <w:p w14:paraId="796BBD97" w14:textId="77777777" w:rsidR="00C30F38" w:rsidRDefault="00C30F38" w:rsidP="00C30F38">
            <w:pPr>
              <w:pStyle w:val="BDlentelestekstas"/>
              <w:jc w:val="center"/>
            </w:pPr>
            <w:r>
              <w:t>-</w:t>
            </w:r>
          </w:p>
        </w:tc>
      </w:tr>
    </w:tbl>
    <w:p w14:paraId="38D6C437" w14:textId="77777777" w:rsidR="001C1E7F" w:rsidRDefault="001C1E7F" w:rsidP="001C1E7F">
      <w:pPr>
        <w:pStyle w:val="BDpagrindinistekstas"/>
        <w:spacing w:after="0"/>
      </w:pPr>
    </w:p>
    <w:p w14:paraId="4DAA7704" w14:textId="6F33E1C6" w:rsidR="001535F4" w:rsidRDefault="00C30F38" w:rsidP="001535F4">
      <w:pPr>
        <w:pStyle w:val="BDpagrindinistekstas"/>
      </w:pPr>
      <w:proofErr w:type="spellStart"/>
      <w:r w:rsidRPr="00C30F38">
        <w:t>Main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="001535F4">
        <w:t>.</w:t>
      </w:r>
    </w:p>
    <w:p w14:paraId="1FA4AF58" w14:textId="70EB8AC9" w:rsidR="003B3F75" w:rsidRDefault="00C30F38" w:rsidP="00DB0B1A">
      <w:pPr>
        <w:pStyle w:val="BDSkyrius3lygio"/>
      </w:pPr>
      <w:proofErr w:type="spellStart"/>
      <w:r w:rsidRPr="00C30F38">
        <w:t>Third-level</w:t>
      </w:r>
      <w:proofErr w:type="spellEnd"/>
      <w:r w:rsidRPr="00C30F38">
        <w:t xml:space="preserve"> </w:t>
      </w:r>
      <w:proofErr w:type="spellStart"/>
      <w:r w:rsidRPr="00C30F38">
        <w:t>section</w:t>
      </w:r>
      <w:proofErr w:type="spellEnd"/>
    </w:p>
    <w:p w14:paraId="0BE7831C" w14:textId="704C963B" w:rsidR="00DB0B1A" w:rsidRDefault="00C30F38" w:rsidP="00DB0B1A">
      <w:pPr>
        <w:pStyle w:val="BDpagrindinistekstas"/>
      </w:pPr>
      <w:proofErr w:type="spellStart"/>
      <w:r w:rsidRPr="00C30F38">
        <w:t>Main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="00DB0B1A">
        <w:t>.</w:t>
      </w:r>
    </w:p>
    <w:p w14:paraId="4B9D8F3B" w14:textId="4A58BD50" w:rsidR="00F341FE" w:rsidRDefault="00C30F38" w:rsidP="00F341FE">
      <w:pPr>
        <w:pStyle w:val="BDSkyrius2lygio"/>
      </w:pPr>
      <w:bookmarkStart w:id="19" w:name="_Toc214370743"/>
      <w:proofErr w:type="spellStart"/>
      <w:r w:rsidRPr="00C30F38">
        <w:t>Second-level</w:t>
      </w:r>
      <w:proofErr w:type="spellEnd"/>
      <w:r w:rsidRPr="00C30F38">
        <w:t xml:space="preserve"> </w:t>
      </w:r>
      <w:proofErr w:type="spellStart"/>
      <w:r w:rsidRPr="00C30F38">
        <w:t>section</w:t>
      </w:r>
      <w:bookmarkEnd w:id="19"/>
      <w:proofErr w:type="spellEnd"/>
    </w:p>
    <w:p w14:paraId="768C9DE7" w14:textId="2232E70C" w:rsidR="00F341FE" w:rsidRDefault="00C30F38" w:rsidP="00F341FE">
      <w:pPr>
        <w:pStyle w:val="BDSkyrius3lygio"/>
      </w:pPr>
      <w:proofErr w:type="spellStart"/>
      <w:r w:rsidRPr="00C30F38">
        <w:t>Third-level</w:t>
      </w:r>
      <w:proofErr w:type="spellEnd"/>
      <w:r w:rsidRPr="00C30F38">
        <w:t xml:space="preserve"> </w:t>
      </w:r>
      <w:proofErr w:type="spellStart"/>
      <w:r w:rsidRPr="00C30F38">
        <w:t>section</w:t>
      </w:r>
      <w:proofErr w:type="spellEnd"/>
    </w:p>
    <w:p w14:paraId="0B928E19" w14:textId="0A68FA75" w:rsidR="00F341FE" w:rsidRDefault="00C30F38" w:rsidP="00F341FE">
      <w:pPr>
        <w:pStyle w:val="BDpagrindinistekstas"/>
      </w:pPr>
      <w:proofErr w:type="spellStart"/>
      <w:r w:rsidRPr="00C30F38">
        <w:t>Main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Pr="00C30F38">
        <w:t xml:space="preserve"> </w:t>
      </w:r>
      <w:proofErr w:type="spellStart"/>
      <w:r w:rsidRPr="00C30F38">
        <w:t>text</w:t>
      </w:r>
      <w:proofErr w:type="spellEnd"/>
      <w:r w:rsidR="00F341FE">
        <w:t>.</w:t>
      </w:r>
    </w:p>
    <w:p w14:paraId="0F1F7A5C" w14:textId="4E468B06" w:rsidR="001C1E7F" w:rsidRPr="00D60915" w:rsidRDefault="00C30F38" w:rsidP="001C1E7F">
      <w:pPr>
        <w:pStyle w:val="14Pagrindinistekstas"/>
        <w:rPr>
          <w:rFonts w:eastAsia="SimSun"/>
          <w:lang w:eastAsia="en-US"/>
        </w:rPr>
      </w:pPr>
      <w:r w:rsidRPr="00C30F38">
        <w:lastRenderedPageBreak/>
        <w:t xml:space="preserve">All formulas must be created using Word’s </w:t>
      </w:r>
      <w:r w:rsidR="001C1E7F" w:rsidRPr="00D60915">
        <w:rPr>
          <w:i/>
        </w:rPr>
        <w:t>Insert</w:t>
      </w:r>
      <w:r w:rsidR="001C1E7F" w:rsidRPr="00D60915">
        <w:rPr>
          <w:i/>
        </w:rPr>
        <w:sym w:font="Wingdings" w:char="F0E0"/>
      </w:r>
      <w:r w:rsidR="001C1E7F" w:rsidRPr="00D60915">
        <w:rPr>
          <w:i/>
        </w:rPr>
        <w:t>Equation</w:t>
      </w:r>
      <w:r w:rsidRPr="00C30F38">
        <w:rPr>
          <w:iCs/>
        </w:rPr>
        <w:t xml:space="preserve"> function</w:t>
      </w:r>
      <w:r w:rsidR="001C1E7F" w:rsidRPr="00D60915">
        <w:rPr>
          <w:rFonts w:eastAsia="SimSun"/>
          <w:lang w:eastAsia="en-US"/>
        </w:rPr>
        <w:t xml:space="preserve">. </w:t>
      </w:r>
      <w:r w:rsidRPr="00C30F38">
        <w:rPr>
          <w:rFonts w:eastAsia="SimSun"/>
          <w:lang w:eastAsia="en-US"/>
        </w:rPr>
        <w:t>Formulas must be numbered</w:t>
      </w:r>
      <w:r w:rsidR="001C1E7F" w:rsidRPr="00D60915">
        <w:rPr>
          <w:rFonts w:eastAsia="SimSun"/>
          <w:lang w:eastAsia="en-US"/>
        </w:rPr>
        <w:t xml:space="preserve">. </w:t>
      </w:r>
    </w:p>
    <w:p w14:paraId="5CFAFDA4" w14:textId="4B9512C3" w:rsidR="00612D57" w:rsidRPr="00C30F38" w:rsidRDefault="001C1E7F" w:rsidP="00535EFC">
      <w:pPr>
        <w:pStyle w:val="Caption"/>
      </w:pPr>
      <w:bookmarkStart w:id="20" w:name="MTBlankEqn"/>
      <w:r w:rsidRPr="00D60915">
        <w:tab/>
      </w:r>
      <w:r w:rsidRPr="00D60915">
        <w:rPr>
          <w:position w:val="-32"/>
        </w:rPr>
        <w:object w:dxaOrig="3340" w:dyaOrig="740" w14:anchorId="54B717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66.2pt;height:36.6pt" o:ole="">
            <v:imagedata r:id="rId16" o:title=""/>
          </v:shape>
          <o:OLEObject Type="Embed" ProgID="Equation.DSMT4" ShapeID="_x0000_i1028" DrawAspect="Content" ObjectID="_1825331839" r:id="rId17"/>
        </w:object>
      </w:r>
      <w:bookmarkEnd w:id="20"/>
      <w:r w:rsidRPr="00D60915">
        <w:rPr>
          <w:rFonts w:eastAsiaTheme="minorEastAsia"/>
          <w:bCs/>
          <w:szCs w:val="24"/>
        </w:rPr>
        <w:tab/>
      </w:r>
      <w:r w:rsidR="00612D57">
        <w:rPr>
          <w:rFonts w:eastAsiaTheme="minorEastAsia"/>
          <w:bCs/>
          <w:szCs w:val="24"/>
        </w:rPr>
        <w:tab/>
      </w:r>
      <w:r w:rsidRPr="00612D57">
        <w:rPr>
          <w:rFonts w:eastAsiaTheme="minorEastAsia"/>
          <w:sz w:val="24"/>
          <w:szCs w:val="24"/>
        </w:rPr>
        <w:t>(</w:t>
      </w:r>
      <w:r w:rsidR="00535EFC">
        <w:rPr>
          <w:rFonts w:eastAsiaTheme="minorEastAsia"/>
          <w:sz w:val="24"/>
          <w:szCs w:val="24"/>
        </w:rPr>
        <w:fldChar w:fldCharType="begin"/>
      </w:r>
      <w:r w:rsidR="00535EFC">
        <w:rPr>
          <w:rFonts w:eastAsiaTheme="minorEastAsia"/>
          <w:sz w:val="24"/>
          <w:szCs w:val="24"/>
        </w:rPr>
        <w:instrText xml:space="preserve"> SEQ lygtis \* ARABIC </w:instrText>
      </w:r>
      <w:r w:rsidR="00535EFC">
        <w:rPr>
          <w:rFonts w:eastAsiaTheme="minorEastAsia"/>
          <w:sz w:val="24"/>
          <w:szCs w:val="24"/>
        </w:rPr>
        <w:fldChar w:fldCharType="separate"/>
      </w:r>
      <w:r w:rsidR="00535EFC">
        <w:rPr>
          <w:rFonts w:eastAsiaTheme="minorEastAsia"/>
          <w:noProof/>
          <w:sz w:val="24"/>
          <w:szCs w:val="24"/>
        </w:rPr>
        <w:t>1</w:t>
      </w:r>
      <w:r w:rsidR="00535EFC">
        <w:rPr>
          <w:rFonts w:eastAsiaTheme="minorEastAsia"/>
          <w:sz w:val="24"/>
          <w:szCs w:val="24"/>
        </w:rPr>
        <w:fldChar w:fldCharType="end"/>
      </w:r>
      <w:r w:rsidR="00612D57" w:rsidRPr="00612D57">
        <w:rPr>
          <w:sz w:val="24"/>
          <w:szCs w:val="24"/>
        </w:rPr>
        <w:t>)</w:t>
      </w:r>
    </w:p>
    <w:p w14:paraId="0688ED83" w14:textId="708F3EFE" w:rsidR="001C1E7F" w:rsidRPr="00D60915" w:rsidRDefault="00C30F38" w:rsidP="001C1E7F">
      <w:pPr>
        <w:pStyle w:val="22Formulsaikinimas"/>
        <w:rPr>
          <w:rFonts w:eastAsiaTheme="minorEastAsia"/>
          <w:b/>
        </w:rPr>
      </w:pPr>
      <w:r w:rsidRPr="00C30F38">
        <w:t>where</w:t>
      </w:r>
      <w:r w:rsidR="001C1E7F" w:rsidRPr="00D60915">
        <w:t>:</w:t>
      </w:r>
    </w:p>
    <w:p w14:paraId="4E0C787B" w14:textId="24E6425A" w:rsidR="001C1E7F" w:rsidRPr="00D60915" w:rsidRDefault="001C1E7F" w:rsidP="001C1E7F">
      <w:pPr>
        <w:pStyle w:val="22Formulsaikinimas"/>
      </w:pPr>
      <w:r w:rsidRPr="00D60915">
        <w:rPr>
          <w:i/>
        </w:rPr>
        <w:t>Y</w:t>
      </w:r>
      <w:r w:rsidRPr="00D60915">
        <w:t xml:space="preserve"> – </w:t>
      </w:r>
      <w:r w:rsidR="00DB3236" w:rsidRPr="00DB3236">
        <w:t>dependent variable</w:t>
      </w:r>
      <w:r w:rsidRPr="00D60915">
        <w:t>;</w:t>
      </w:r>
    </w:p>
    <w:p w14:paraId="4F76E1DF" w14:textId="5DF4D9C0" w:rsidR="001C1E7F" w:rsidRPr="00D60915" w:rsidRDefault="001C1E7F" w:rsidP="001C1E7F">
      <w:pPr>
        <w:pStyle w:val="22Formulsaikinimas"/>
      </w:pPr>
      <w:r w:rsidRPr="00D60915">
        <w:rPr>
          <w:i/>
        </w:rPr>
        <w:t>Y</w:t>
      </w:r>
      <w:r w:rsidRPr="00D60915">
        <w:t xml:space="preserve"> = 1 – </w:t>
      </w:r>
      <w:r w:rsidR="00DB3236" w:rsidRPr="00DB3236">
        <w:t>control category</w:t>
      </w:r>
      <w:r w:rsidRPr="00D60915">
        <w:t>;</w:t>
      </w:r>
    </w:p>
    <w:p w14:paraId="1EC40407" w14:textId="7B8193AE" w:rsidR="001C1E7F" w:rsidRPr="00D60915" w:rsidRDefault="001C1E7F" w:rsidP="001C1E7F">
      <w:pPr>
        <w:pStyle w:val="22Formulsaikinimas"/>
      </w:pPr>
      <w:r w:rsidRPr="00D60915">
        <w:rPr>
          <w:i/>
        </w:rPr>
        <w:t>Y</w:t>
      </w:r>
      <w:r w:rsidRPr="00D60915">
        <w:t xml:space="preserve"> = 0 – </w:t>
      </w:r>
      <w:r w:rsidR="00DB3236" w:rsidRPr="00DB3236">
        <w:t>control category</w:t>
      </w:r>
      <w:r w:rsidRPr="00D60915">
        <w:t>;</w:t>
      </w:r>
    </w:p>
    <w:p w14:paraId="60DB361D" w14:textId="011ABED0" w:rsidR="001C1E7F" w:rsidRPr="00D60915" w:rsidRDefault="001C1E7F" w:rsidP="001C1E7F">
      <w:pPr>
        <w:pStyle w:val="22Formulsaikinimas"/>
      </w:pPr>
      <w:r w:rsidRPr="00D60915">
        <w:rPr>
          <w:i/>
        </w:rPr>
        <w:t>a</w:t>
      </w:r>
      <w:r w:rsidRPr="00D60915">
        <w:rPr>
          <w:i/>
          <w:vertAlign w:val="subscript"/>
        </w:rPr>
        <w:t>0</w:t>
      </w:r>
      <w:r w:rsidRPr="00D60915">
        <w:t xml:space="preserve"> – </w:t>
      </w:r>
      <w:r w:rsidR="00DB3236" w:rsidRPr="00DB3236">
        <w:t>constant value</w:t>
      </w:r>
      <w:r w:rsidRPr="00D60915">
        <w:t>;</w:t>
      </w:r>
    </w:p>
    <w:p w14:paraId="54B7F1DE" w14:textId="0544A03D" w:rsidR="001C1E7F" w:rsidRPr="00D60915" w:rsidRDefault="001C1E7F" w:rsidP="001C1E7F">
      <w:pPr>
        <w:pStyle w:val="22Formulsaikinimas"/>
      </w:pPr>
      <w:r w:rsidRPr="00D60915">
        <w:rPr>
          <w:i/>
        </w:rPr>
        <w:t>a</w:t>
      </w:r>
      <w:r w:rsidRPr="00D60915">
        <w:rPr>
          <w:i/>
          <w:vertAlign w:val="subscript"/>
        </w:rPr>
        <w:t>1</w:t>
      </w:r>
      <w:r w:rsidRPr="00D60915">
        <w:rPr>
          <w:i/>
        </w:rPr>
        <w:t>, a</w:t>
      </w:r>
      <w:r w:rsidRPr="00D60915">
        <w:rPr>
          <w:i/>
          <w:vertAlign w:val="subscript"/>
        </w:rPr>
        <w:t>2</w:t>
      </w:r>
      <w:r w:rsidRPr="00D60915">
        <w:rPr>
          <w:i/>
        </w:rPr>
        <w:t>, ... a</w:t>
      </w:r>
      <w:r w:rsidRPr="00D60915">
        <w:rPr>
          <w:i/>
          <w:vertAlign w:val="subscript"/>
        </w:rPr>
        <w:t>n</w:t>
      </w:r>
      <w:r w:rsidRPr="00D60915">
        <w:t xml:space="preserve"> – </w:t>
      </w:r>
      <w:r w:rsidR="00DB3236" w:rsidRPr="00DB3236">
        <w:t>coefficient of the independent variable</w:t>
      </w:r>
      <w:r w:rsidRPr="00D60915">
        <w:t>;</w:t>
      </w:r>
    </w:p>
    <w:p w14:paraId="2FC6AABD" w14:textId="4FEE0E13" w:rsidR="001C1E7F" w:rsidRPr="004579AB" w:rsidRDefault="001C1E7F" w:rsidP="001C1E7F">
      <w:pPr>
        <w:pStyle w:val="22Formulsaikinimas"/>
      </w:pPr>
      <w:r w:rsidRPr="00D60915">
        <w:rPr>
          <w:i/>
        </w:rPr>
        <w:t>x</w:t>
      </w:r>
      <w:r w:rsidRPr="00D60915">
        <w:rPr>
          <w:i/>
          <w:vertAlign w:val="subscript"/>
        </w:rPr>
        <w:t>1</w:t>
      </w:r>
      <w:r w:rsidRPr="00D60915">
        <w:rPr>
          <w:i/>
        </w:rPr>
        <w:t>, x</w:t>
      </w:r>
      <w:r w:rsidRPr="00D60915">
        <w:rPr>
          <w:i/>
          <w:vertAlign w:val="subscript"/>
        </w:rPr>
        <w:t>2</w:t>
      </w:r>
      <w:r w:rsidRPr="00D60915">
        <w:rPr>
          <w:i/>
        </w:rPr>
        <w:t xml:space="preserve">, ... </w:t>
      </w:r>
      <w:proofErr w:type="spellStart"/>
      <w:r w:rsidRPr="00D60915">
        <w:rPr>
          <w:i/>
        </w:rPr>
        <w:t>x</w:t>
      </w:r>
      <w:r w:rsidRPr="00D60915">
        <w:rPr>
          <w:i/>
          <w:vertAlign w:val="subscript"/>
        </w:rPr>
        <w:t>n</w:t>
      </w:r>
      <w:proofErr w:type="spellEnd"/>
      <w:r w:rsidRPr="00D60915">
        <w:t xml:space="preserve"> – </w:t>
      </w:r>
      <w:r w:rsidR="00DB3236" w:rsidRPr="00DB3236">
        <w:t>independent variables</w:t>
      </w:r>
      <w:r w:rsidRPr="00D60915">
        <w:t>.</w:t>
      </w:r>
    </w:p>
    <w:p w14:paraId="1CA15F9B" w14:textId="25CB1E5C" w:rsidR="00F341FE" w:rsidRDefault="00D30FE7" w:rsidP="00D60915">
      <w:pPr>
        <w:pStyle w:val="BDpagrindinistekstas"/>
        <w:spacing w:before="120"/>
      </w:pPr>
      <w:proofErr w:type="spellStart"/>
      <w:r w:rsidRPr="00D30FE7">
        <w:t>Main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="00F341FE">
        <w:t>.</w:t>
      </w:r>
    </w:p>
    <w:p w14:paraId="75DD7D5F" w14:textId="753C9411" w:rsidR="00F341FE" w:rsidRDefault="00D30FE7" w:rsidP="00F341FE">
      <w:pPr>
        <w:pStyle w:val="BDSkyrius3lygio"/>
      </w:pPr>
      <w:proofErr w:type="spellStart"/>
      <w:r w:rsidRPr="00D30FE7">
        <w:t>Third-level</w:t>
      </w:r>
      <w:proofErr w:type="spellEnd"/>
      <w:r w:rsidRPr="00D30FE7">
        <w:t xml:space="preserve"> </w:t>
      </w:r>
      <w:proofErr w:type="spellStart"/>
      <w:r w:rsidRPr="00D30FE7">
        <w:t>section</w:t>
      </w:r>
      <w:proofErr w:type="spellEnd"/>
    </w:p>
    <w:p w14:paraId="4D1F8AF7" w14:textId="09AFE492" w:rsidR="003B3F75" w:rsidRDefault="00D30FE7" w:rsidP="00F341FE">
      <w:pPr>
        <w:pStyle w:val="BDpagrindinistekstas"/>
      </w:pPr>
      <w:proofErr w:type="spellStart"/>
      <w:r w:rsidRPr="00D30FE7">
        <w:t>Main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Pr="00D30FE7">
        <w:t xml:space="preserve"> </w:t>
      </w:r>
      <w:proofErr w:type="spellStart"/>
      <w:r w:rsidRPr="00D30FE7">
        <w:t>text</w:t>
      </w:r>
      <w:proofErr w:type="spellEnd"/>
      <w:r w:rsidR="00F341FE">
        <w:t>.</w:t>
      </w:r>
    </w:p>
    <w:p w14:paraId="4E22FD79" w14:textId="6B8C6639" w:rsidR="00F341FE" w:rsidRDefault="00E24577" w:rsidP="00F341FE">
      <w:pPr>
        <w:pStyle w:val="BDSkyrius2lygio"/>
      </w:pPr>
      <w:bookmarkStart w:id="21" w:name="_Toc214370744"/>
      <w:proofErr w:type="spellStart"/>
      <w:r w:rsidRPr="00E24577">
        <w:t>Second-level</w:t>
      </w:r>
      <w:proofErr w:type="spellEnd"/>
      <w:r w:rsidRPr="00E24577">
        <w:t xml:space="preserve"> </w:t>
      </w:r>
      <w:proofErr w:type="spellStart"/>
      <w:r w:rsidRPr="00E24577">
        <w:t>section</w:t>
      </w:r>
      <w:bookmarkEnd w:id="21"/>
      <w:proofErr w:type="spellEnd"/>
    </w:p>
    <w:p w14:paraId="2F62D955" w14:textId="6D0B340A" w:rsidR="00F341FE" w:rsidRDefault="00E24577" w:rsidP="00F341FE">
      <w:pPr>
        <w:pStyle w:val="BDSkyrius3lygio"/>
      </w:pPr>
      <w:proofErr w:type="spellStart"/>
      <w:r w:rsidRPr="00E24577">
        <w:t>Third-level</w:t>
      </w:r>
      <w:proofErr w:type="spellEnd"/>
      <w:r w:rsidRPr="00E24577">
        <w:t xml:space="preserve"> </w:t>
      </w:r>
      <w:proofErr w:type="spellStart"/>
      <w:r w:rsidRPr="00E24577">
        <w:t>section</w:t>
      </w:r>
      <w:proofErr w:type="spellEnd"/>
    </w:p>
    <w:p w14:paraId="7E386B91" w14:textId="0449C1DE" w:rsidR="00F341FE" w:rsidRDefault="00E24577" w:rsidP="00F341FE">
      <w:pPr>
        <w:pStyle w:val="BDpagrindinistekstas"/>
      </w:pPr>
      <w:proofErr w:type="spellStart"/>
      <w:r w:rsidRPr="00E24577">
        <w:t>Main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Pr="00E24577">
        <w:t xml:space="preserve"> </w:t>
      </w:r>
      <w:proofErr w:type="spellStart"/>
      <w:r w:rsidRPr="00E24577">
        <w:t>text</w:t>
      </w:r>
      <w:proofErr w:type="spellEnd"/>
      <w:r w:rsidR="00F341FE">
        <w:t>.</w:t>
      </w:r>
    </w:p>
    <w:p w14:paraId="558383C6" w14:textId="77777777" w:rsidR="00F341FE" w:rsidRDefault="00F341FE" w:rsidP="00F341FE">
      <w:pPr>
        <w:pStyle w:val="BDprograminiskodas"/>
      </w:pPr>
      <w:r>
        <w:t>&lt;?</w:t>
      </w:r>
      <w:proofErr w:type="spellStart"/>
      <w:r>
        <w:t>php</w:t>
      </w:r>
      <w:proofErr w:type="spellEnd"/>
    </w:p>
    <w:p w14:paraId="31632490" w14:textId="54C538CC" w:rsidR="00F341FE" w:rsidRDefault="00F341FE" w:rsidP="00F341FE">
      <w:pPr>
        <w:pStyle w:val="BDprograminiskodas"/>
      </w:pPr>
      <w:r>
        <w:t>echo „</w:t>
      </w:r>
      <w:proofErr w:type="spellStart"/>
      <w:r w:rsidR="00E05340" w:rsidRPr="00E05340">
        <w:t>code</w:t>
      </w:r>
      <w:proofErr w:type="spellEnd"/>
      <w:r w:rsidR="00E05340" w:rsidRPr="00E05340">
        <w:t xml:space="preserve"> </w:t>
      </w:r>
      <w:proofErr w:type="spellStart"/>
      <w:r w:rsidR="00E05340" w:rsidRPr="00E05340">
        <w:t>example</w:t>
      </w:r>
      <w:proofErr w:type="spellEnd"/>
      <w:r>
        <w:t>“;</w:t>
      </w:r>
    </w:p>
    <w:p w14:paraId="437E75CA" w14:textId="77777777" w:rsidR="00F341FE" w:rsidRDefault="00F341FE" w:rsidP="00F341FE">
      <w:pPr>
        <w:pStyle w:val="BDprograminiskodas"/>
      </w:pPr>
      <w:r>
        <w:t>?&gt;</w:t>
      </w:r>
    </w:p>
    <w:p w14:paraId="6579992D" w14:textId="186D1838" w:rsidR="00F341FE" w:rsidRPr="00E05340" w:rsidRDefault="00E05340" w:rsidP="00E05340">
      <w:pPr>
        <w:pStyle w:val="BDpaveiklsiukopavadinimas"/>
        <w:numPr>
          <w:ilvl w:val="0"/>
          <w:numId w:val="0"/>
        </w:numPr>
        <w:rPr>
          <w:i w:val="0"/>
          <w:iCs/>
        </w:rPr>
      </w:pPr>
      <w:bookmarkStart w:id="22" w:name="_Toc214370599"/>
      <w:r w:rsidRPr="00E05340">
        <w:rPr>
          <w:b/>
          <w:bCs/>
          <w:i w:val="0"/>
          <w:iCs/>
          <w:sz w:val="24"/>
          <w:szCs w:val="24"/>
        </w:rPr>
        <w:t xml:space="preserve">Fig. </w:t>
      </w:r>
      <w:r w:rsidRPr="00E05340">
        <w:rPr>
          <w:b/>
          <w:bCs/>
          <w:i w:val="0"/>
          <w:iCs/>
          <w:sz w:val="24"/>
          <w:szCs w:val="24"/>
        </w:rPr>
        <w:fldChar w:fldCharType="begin"/>
      </w:r>
      <w:r w:rsidRPr="00E05340">
        <w:rPr>
          <w:b/>
          <w:bCs/>
          <w:i w:val="0"/>
          <w:iCs/>
          <w:sz w:val="24"/>
          <w:szCs w:val="24"/>
        </w:rPr>
        <w:instrText xml:space="preserve"> SEQ Fig. \* ARABIC </w:instrText>
      </w:r>
      <w:r w:rsidRPr="00E05340">
        <w:rPr>
          <w:b/>
          <w:bCs/>
          <w:i w:val="0"/>
          <w:iCs/>
          <w:sz w:val="24"/>
          <w:szCs w:val="24"/>
        </w:rPr>
        <w:fldChar w:fldCharType="separate"/>
      </w:r>
      <w:r w:rsidR="00535EFC">
        <w:rPr>
          <w:b/>
          <w:bCs/>
          <w:i w:val="0"/>
          <w:iCs/>
          <w:sz w:val="24"/>
          <w:szCs w:val="24"/>
        </w:rPr>
        <w:t>2</w:t>
      </w:r>
      <w:r w:rsidRPr="00E05340">
        <w:rPr>
          <w:b/>
          <w:bCs/>
          <w:i w:val="0"/>
          <w:iCs/>
          <w:sz w:val="24"/>
          <w:szCs w:val="24"/>
        </w:rPr>
        <w:fldChar w:fldCharType="end"/>
      </w:r>
      <w:r w:rsidRPr="00E05340">
        <w:rPr>
          <w:b/>
          <w:bCs/>
          <w:i w:val="0"/>
          <w:iCs/>
          <w:sz w:val="24"/>
          <w:szCs w:val="24"/>
        </w:rPr>
        <w:t>.</w:t>
      </w:r>
      <w:r w:rsidRPr="00E05340">
        <w:rPr>
          <w:i w:val="0"/>
          <w:iCs/>
          <w:sz w:val="24"/>
          <w:szCs w:val="24"/>
        </w:rPr>
        <w:t xml:space="preserve"> </w:t>
      </w:r>
      <w:r>
        <w:rPr>
          <w:i w:val="0"/>
          <w:iCs/>
          <w:sz w:val="24"/>
          <w:szCs w:val="24"/>
        </w:rPr>
        <w:t>C</w:t>
      </w:r>
      <w:r w:rsidRPr="00E05340">
        <w:rPr>
          <w:i w:val="0"/>
          <w:iCs/>
          <w:sz w:val="24"/>
          <w:szCs w:val="24"/>
        </w:rPr>
        <w:t>ode example</w:t>
      </w:r>
      <w:bookmarkEnd w:id="22"/>
    </w:p>
    <w:p w14:paraId="04F6488A" w14:textId="24833F41" w:rsidR="00F341FE" w:rsidRDefault="00663A73" w:rsidP="00F341FE">
      <w:pPr>
        <w:pStyle w:val="BDpagrindinistekstas"/>
      </w:pPr>
      <w:proofErr w:type="spellStart"/>
      <w:r w:rsidRPr="00663A73">
        <w:t>Main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="00F341FE">
        <w:t>.</w:t>
      </w:r>
    </w:p>
    <w:p w14:paraId="77498CE7" w14:textId="2944CCCD" w:rsidR="00F341FE" w:rsidRDefault="00663A73" w:rsidP="00F341FE">
      <w:pPr>
        <w:pStyle w:val="BDSkyrius3lygio"/>
      </w:pPr>
      <w:proofErr w:type="spellStart"/>
      <w:r w:rsidRPr="00663A73">
        <w:t>Third-level</w:t>
      </w:r>
      <w:proofErr w:type="spellEnd"/>
      <w:r w:rsidRPr="00663A73">
        <w:t xml:space="preserve"> </w:t>
      </w:r>
      <w:proofErr w:type="spellStart"/>
      <w:r w:rsidRPr="00663A73">
        <w:t>section</w:t>
      </w:r>
      <w:proofErr w:type="spellEnd"/>
    </w:p>
    <w:p w14:paraId="1C1C2375" w14:textId="34433950" w:rsidR="00D60915" w:rsidRDefault="00663A73" w:rsidP="00D60915">
      <w:pPr>
        <w:pStyle w:val="BDpagrindinistekstas"/>
      </w:pPr>
      <w:proofErr w:type="spellStart"/>
      <w:r w:rsidRPr="00663A73">
        <w:t>Main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Pr="00663A73">
        <w:t xml:space="preserve"> </w:t>
      </w:r>
      <w:proofErr w:type="spellStart"/>
      <w:r w:rsidRPr="00663A73">
        <w:t>text</w:t>
      </w:r>
      <w:proofErr w:type="spellEnd"/>
      <w:r w:rsidR="00F341FE">
        <w:t>.</w:t>
      </w:r>
    </w:p>
    <w:p w14:paraId="47DCB9AA" w14:textId="6D5CCC72" w:rsidR="00D60915" w:rsidRDefault="00D60915" w:rsidP="00D60915">
      <w:pPr>
        <w:pStyle w:val="BDpagrindinistekstas"/>
      </w:pPr>
      <w:r>
        <w:br w:type="page"/>
      </w:r>
    </w:p>
    <w:p w14:paraId="6AD6544F" w14:textId="52AEE3C2" w:rsidR="00F341FE" w:rsidRDefault="00F23B67" w:rsidP="00F341FE">
      <w:pPr>
        <w:pStyle w:val="BDSkyrius1lygio"/>
      </w:pPr>
      <w:bookmarkStart w:id="23" w:name="_Toc214370745"/>
      <w:r w:rsidRPr="00F23B67">
        <w:lastRenderedPageBreak/>
        <w:t xml:space="preserve">System </w:t>
      </w:r>
      <w:proofErr w:type="spellStart"/>
      <w:r w:rsidRPr="00F23B67">
        <w:t>Specification</w:t>
      </w:r>
      <w:proofErr w:type="spellEnd"/>
      <w:r w:rsidRPr="00F23B67">
        <w:t xml:space="preserve"> / </w:t>
      </w:r>
      <w:proofErr w:type="spellStart"/>
      <w:r w:rsidRPr="00F23B67">
        <w:t>Research</w:t>
      </w:r>
      <w:proofErr w:type="spellEnd"/>
      <w:r w:rsidRPr="00F23B67">
        <w:t xml:space="preserve"> </w:t>
      </w:r>
      <w:proofErr w:type="spellStart"/>
      <w:r w:rsidRPr="00F23B67">
        <w:t>Methodology</w:t>
      </w:r>
      <w:bookmarkEnd w:id="23"/>
      <w:proofErr w:type="spellEnd"/>
    </w:p>
    <w:p w14:paraId="3B6D433A" w14:textId="37EAEC3F" w:rsidR="00F341FE" w:rsidRDefault="00F23B67" w:rsidP="00F341FE">
      <w:pPr>
        <w:pStyle w:val="BDSkyrius2lygio"/>
      </w:pPr>
      <w:bookmarkStart w:id="24" w:name="_Toc214370746"/>
      <w:proofErr w:type="spellStart"/>
      <w:r w:rsidRPr="00F23B67">
        <w:t>Second-level</w:t>
      </w:r>
      <w:proofErr w:type="spellEnd"/>
      <w:r w:rsidRPr="00F23B67">
        <w:t xml:space="preserve"> </w:t>
      </w:r>
      <w:proofErr w:type="spellStart"/>
      <w:r w:rsidRPr="00F23B67">
        <w:t>section</w:t>
      </w:r>
      <w:bookmarkEnd w:id="24"/>
      <w:proofErr w:type="spellEnd"/>
    </w:p>
    <w:p w14:paraId="69B8CA88" w14:textId="666BA687" w:rsidR="00F341FE" w:rsidRDefault="00F23B67" w:rsidP="00F341FE">
      <w:pPr>
        <w:pStyle w:val="BDSkyrius3lygio"/>
      </w:pPr>
      <w:proofErr w:type="spellStart"/>
      <w:r w:rsidRPr="00F23B67">
        <w:t>Third-level</w:t>
      </w:r>
      <w:proofErr w:type="spellEnd"/>
      <w:r w:rsidRPr="00F23B67">
        <w:t xml:space="preserve"> </w:t>
      </w:r>
      <w:proofErr w:type="spellStart"/>
      <w:r w:rsidRPr="00F23B67">
        <w:t>section</w:t>
      </w:r>
      <w:proofErr w:type="spellEnd"/>
    </w:p>
    <w:p w14:paraId="713EA1AA" w14:textId="1976A109" w:rsidR="00F341FE" w:rsidRDefault="00F23B67" w:rsidP="00F341FE">
      <w:pPr>
        <w:pStyle w:val="BDpagrindinistekstas"/>
      </w:pPr>
      <w:proofErr w:type="spellStart"/>
      <w:r w:rsidRPr="00F23B67">
        <w:t>Main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="00F341FE">
        <w:t>.</w:t>
      </w:r>
    </w:p>
    <w:p w14:paraId="0ACCE3EF" w14:textId="77777777" w:rsidR="00F341FE" w:rsidRDefault="00F341FE" w:rsidP="00F341FE">
      <w:pPr>
        <w:pStyle w:val="BDpaveiksliukas"/>
      </w:pPr>
      <w:r>
        <w:drawing>
          <wp:inline distT="0" distB="0" distL="0" distR="0" wp14:anchorId="41B62181" wp14:editId="4E3E0814">
            <wp:extent cx="3717925" cy="1484416"/>
            <wp:effectExtent l="38100" t="0" r="34925" b="190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2A9234AD" w14:textId="3F6C40A6" w:rsidR="00F23B67" w:rsidRPr="00E05340" w:rsidRDefault="00F23B67" w:rsidP="00F23B67">
      <w:pPr>
        <w:pStyle w:val="BDpaveiklsiukopavadinimas"/>
        <w:numPr>
          <w:ilvl w:val="0"/>
          <w:numId w:val="0"/>
        </w:numPr>
        <w:rPr>
          <w:i w:val="0"/>
          <w:iCs/>
        </w:rPr>
      </w:pPr>
      <w:bookmarkStart w:id="25" w:name="_Toc214370600"/>
      <w:r w:rsidRPr="00E05340">
        <w:rPr>
          <w:b/>
          <w:bCs/>
          <w:i w:val="0"/>
          <w:iCs/>
          <w:sz w:val="24"/>
          <w:szCs w:val="24"/>
        </w:rPr>
        <w:t xml:space="preserve">Fig. </w:t>
      </w:r>
      <w:r w:rsidRPr="00E05340">
        <w:rPr>
          <w:b/>
          <w:bCs/>
          <w:i w:val="0"/>
          <w:iCs/>
          <w:sz w:val="24"/>
          <w:szCs w:val="24"/>
        </w:rPr>
        <w:fldChar w:fldCharType="begin"/>
      </w:r>
      <w:r w:rsidRPr="00E05340">
        <w:rPr>
          <w:b/>
          <w:bCs/>
          <w:i w:val="0"/>
          <w:iCs/>
          <w:sz w:val="24"/>
          <w:szCs w:val="24"/>
        </w:rPr>
        <w:instrText xml:space="preserve"> SEQ Fig. \* ARABIC </w:instrText>
      </w:r>
      <w:r w:rsidRPr="00E05340">
        <w:rPr>
          <w:b/>
          <w:bCs/>
          <w:i w:val="0"/>
          <w:iCs/>
          <w:sz w:val="24"/>
          <w:szCs w:val="24"/>
        </w:rPr>
        <w:fldChar w:fldCharType="separate"/>
      </w:r>
      <w:r w:rsidR="00535EFC">
        <w:rPr>
          <w:b/>
          <w:bCs/>
          <w:i w:val="0"/>
          <w:iCs/>
          <w:sz w:val="24"/>
          <w:szCs w:val="24"/>
        </w:rPr>
        <w:t>3</w:t>
      </w:r>
      <w:r w:rsidRPr="00E05340">
        <w:rPr>
          <w:b/>
          <w:bCs/>
          <w:i w:val="0"/>
          <w:iCs/>
          <w:sz w:val="24"/>
          <w:szCs w:val="24"/>
        </w:rPr>
        <w:fldChar w:fldCharType="end"/>
      </w:r>
      <w:r w:rsidRPr="00E05340">
        <w:rPr>
          <w:b/>
          <w:bCs/>
          <w:i w:val="0"/>
          <w:iCs/>
          <w:sz w:val="24"/>
          <w:szCs w:val="24"/>
        </w:rPr>
        <w:t>.</w:t>
      </w:r>
      <w:r w:rsidRPr="00E05340">
        <w:rPr>
          <w:i w:val="0"/>
          <w:iCs/>
          <w:sz w:val="24"/>
          <w:szCs w:val="24"/>
        </w:rPr>
        <w:t xml:space="preserve"> </w:t>
      </w:r>
      <w:r>
        <w:rPr>
          <w:i w:val="0"/>
          <w:iCs/>
          <w:sz w:val="24"/>
          <w:szCs w:val="24"/>
        </w:rPr>
        <w:t>Figure title</w:t>
      </w:r>
      <w:bookmarkEnd w:id="25"/>
    </w:p>
    <w:p w14:paraId="09FA730C" w14:textId="77777777" w:rsidR="001B630C" w:rsidRDefault="001B630C" w:rsidP="001B630C">
      <w:pPr>
        <w:pStyle w:val="BDpaveiklsiukopavadinimas"/>
        <w:numPr>
          <w:ilvl w:val="0"/>
          <w:numId w:val="0"/>
        </w:numPr>
        <w:spacing w:after="0"/>
      </w:pPr>
    </w:p>
    <w:p w14:paraId="48C5E1AA" w14:textId="74788AD5" w:rsidR="00F341FE" w:rsidRDefault="00F23B67" w:rsidP="00F341FE">
      <w:pPr>
        <w:pStyle w:val="BDpagrindinistekstas"/>
      </w:pPr>
      <w:proofErr w:type="spellStart"/>
      <w:r w:rsidRPr="00F23B67">
        <w:t>Main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="00F341FE">
        <w:t>.</w:t>
      </w:r>
    </w:p>
    <w:p w14:paraId="6A6F14CA" w14:textId="4271A312" w:rsidR="00F341FE" w:rsidRDefault="00F23B67" w:rsidP="00F341FE">
      <w:pPr>
        <w:pStyle w:val="BDSkyrius3lygio"/>
      </w:pPr>
      <w:proofErr w:type="spellStart"/>
      <w:r w:rsidRPr="00F23B67">
        <w:t>Third-level</w:t>
      </w:r>
      <w:proofErr w:type="spellEnd"/>
      <w:r w:rsidRPr="00F23B67">
        <w:t xml:space="preserve"> </w:t>
      </w:r>
      <w:proofErr w:type="spellStart"/>
      <w:r w:rsidRPr="00F23B67">
        <w:t>section</w:t>
      </w:r>
      <w:proofErr w:type="spellEnd"/>
    </w:p>
    <w:p w14:paraId="427D8803" w14:textId="7ECD2931" w:rsidR="00F341FE" w:rsidRDefault="00F23B67" w:rsidP="00F341FE">
      <w:pPr>
        <w:pStyle w:val="BDpagrindinistekstas"/>
      </w:pPr>
      <w:proofErr w:type="spellStart"/>
      <w:r w:rsidRPr="00F23B67">
        <w:t>Main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="00F341FE">
        <w:t>.</w:t>
      </w:r>
    </w:p>
    <w:p w14:paraId="64D7B3E1" w14:textId="38DB1B25" w:rsidR="00F341FE" w:rsidRDefault="00F23B67" w:rsidP="00000733">
      <w:pPr>
        <w:pStyle w:val="BDSkyrius2lygio"/>
      </w:pPr>
      <w:bookmarkStart w:id="26" w:name="_Toc214370747"/>
      <w:proofErr w:type="spellStart"/>
      <w:r w:rsidRPr="00F23B67">
        <w:t>Second-level</w:t>
      </w:r>
      <w:proofErr w:type="spellEnd"/>
      <w:r w:rsidRPr="00F23B67">
        <w:t xml:space="preserve"> </w:t>
      </w:r>
      <w:proofErr w:type="spellStart"/>
      <w:r w:rsidRPr="00F23B67">
        <w:t>section</w:t>
      </w:r>
      <w:bookmarkEnd w:id="26"/>
      <w:proofErr w:type="spellEnd"/>
    </w:p>
    <w:p w14:paraId="421CA1F2" w14:textId="23CEBDA0" w:rsidR="00F341FE" w:rsidRDefault="00F23B67" w:rsidP="00F341FE">
      <w:pPr>
        <w:pStyle w:val="BDSkyrius3lygio"/>
      </w:pPr>
      <w:proofErr w:type="spellStart"/>
      <w:r w:rsidRPr="00F23B67">
        <w:t>Third-level</w:t>
      </w:r>
      <w:proofErr w:type="spellEnd"/>
      <w:r w:rsidRPr="00F23B67">
        <w:t xml:space="preserve"> </w:t>
      </w:r>
      <w:proofErr w:type="spellStart"/>
      <w:r w:rsidRPr="00F23B67">
        <w:t>section</w:t>
      </w:r>
      <w:proofErr w:type="spellEnd"/>
    </w:p>
    <w:p w14:paraId="5F7D8745" w14:textId="77CD10E9" w:rsidR="00F341FE" w:rsidRDefault="00F23B67" w:rsidP="00F341FE">
      <w:pPr>
        <w:pStyle w:val="BDpagrindinistekstas"/>
      </w:pPr>
      <w:proofErr w:type="spellStart"/>
      <w:r w:rsidRPr="00F23B67">
        <w:t>Main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Pr="00F23B67">
        <w:t xml:space="preserve"> </w:t>
      </w:r>
      <w:proofErr w:type="spellStart"/>
      <w:r w:rsidRPr="00F23B67">
        <w:t>text</w:t>
      </w:r>
      <w:proofErr w:type="spellEnd"/>
      <w:r w:rsidR="00F341FE">
        <w:t>.</w:t>
      </w:r>
    </w:p>
    <w:p w14:paraId="24E46190" w14:textId="4B6A41B0" w:rsidR="008B1499" w:rsidRPr="00C30F38" w:rsidRDefault="008B1499" w:rsidP="008B1499">
      <w:pPr>
        <w:pStyle w:val="Caption"/>
        <w:jc w:val="left"/>
        <w:rPr>
          <w:sz w:val="24"/>
          <w:szCs w:val="24"/>
        </w:rPr>
      </w:pPr>
      <w:bookmarkStart w:id="27" w:name="_Toc214370474"/>
      <w:proofErr w:type="spellStart"/>
      <w:r w:rsidRPr="00C30F38">
        <w:rPr>
          <w:b/>
          <w:bCs/>
          <w:sz w:val="24"/>
          <w:szCs w:val="24"/>
        </w:rPr>
        <w:t>Table</w:t>
      </w:r>
      <w:proofErr w:type="spellEnd"/>
      <w:r w:rsidRPr="00C30F38">
        <w:rPr>
          <w:b/>
          <w:bCs/>
          <w:sz w:val="24"/>
          <w:szCs w:val="24"/>
        </w:rPr>
        <w:t xml:space="preserve"> </w:t>
      </w:r>
      <w:r w:rsidRPr="00C30F38">
        <w:rPr>
          <w:b/>
          <w:bCs/>
          <w:sz w:val="24"/>
          <w:szCs w:val="24"/>
        </w:rPr>
        <w:fldChar w:fldCharType="begin"/>
      </w:r>
      <w:r w:rsidRPr="00C30F38">
        <w:rPr>
          <w:b/>
          <w:bCs/>
          <w:sz w:val="24"/>
          <w:szCs w:val="24"/>
        </w:rPr>
        <w:instrText xml:space="preserve"> SEQ lentelė \* ARABIC </w:instrText>
      </w:r>
      <w:r w:rsidRPr="00C30F38">
        <w:rPr>
          <w:b/>
          <w:bCs/>
          <w:sz w:val="24"/>
          <w:szCs w:val="24"/>
        </w:rPr>
        <w:fldChar w:fldCharType="separate"/>
      </w:r>
      <w:r w:rsidR="00535EFC">
        <w:rPr>
          <w:b/>
          <w:bCs/>
          <w:noProof/>
          <w:sz w:val="24"/>
          <w:szCs w:val="24"/>
        </w:rPr>
        <w:t>2</w:t>
      </w:r>
      <w:r w:rsidRPr="00C30F38">
        <w:rPr>
          <w:b/>
          <w:bCs/>
          <w:sz w:val="24"/>
          <w:szCs w:val="24"/>
        </w:rPr>
        <w:fldChar w:fldCharType="end"/>
      </w:r>
      <w:r w:rsidRPr="00C30F38"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title</w:t>
      </w:r>
      <w:bookmarkEnd w:id="27"/>
      <w:proofErr w:type="spellEnd"/>
    </w:p>
    <w:tbl>
      <w:tblPr>
        <w:tblStyle w:val="BDlentele"/>
        <w:tblW w:w="0" w:type="auto"/>
        <w:tblLook w:val="04A0" w:firstRow="1" w:lastRow="0" w:firstColumn="1" w:lastColumn="0" w:noHBand="0" w:noVBand="1"/>
      </w:tblPr>
      <w:tblGrid>
        <w:gridCol w:w="2285"/>
        <w:gridCol w:w="2286"/>
        <w:gridCol w:w="1671"/>
        <w:gridCol w:w="3386"/>
      </w:tblGrid>
      <w:tr w:rsidR="008B1499" w14:paraId="41521D23" w14:textId="77777777" w:rsidTr="001B630C">
        <w:tc>
          <w:tcPr>
            <w:tcW w:w="2285" w:type="dxa"/>
            <w:shd w:val="clear" w:color="auto" w:fill="C6D9F1" w:themeFill="text2" w:themeFillTint="33"/>
          </w:tcPr>
          <w:p w14:paraId="462EFFD6" w14:textId="439F1137" w:rsidR="008B1499" w:rsidRPr="006554F6" w:rsidRDefault="008B1499" w:rsidP="008B1499">
            <w:pPr>
              <w:pStyle w:val="BDlentelestekstas"/>
              <w:jc w:val="center"/>
              <w:rPr>
                <w:b/>
              </w:rPr>
            </w:pPr>
            <w:proofErr w:type="spellStart"/>
            <w:r w:rsidRPr="008B1499">
              <w:rPr>
                <w:b/>
              </w:rPr>
              <w:t>Column</w:t>
            </w:r>
            <w:proofErr w:type="spellEnd"/>
          </w:p>
        </w:tc>
        <w:tc>
          <w:tcPr>
            <w:tcW w:w="2286" w:type="dxa"/>
            <w:shd w:val="clear" w:color="auto" w:fill="C6D9F1" w:themeFill="text2" w:themeFillTint="33"/>
          </w:tcPr>
          <w:p w14:paraId="141994BA" w14:textId="5181D6E2" w:rsidR="008B1499" w:rsidRPr="006554F6" w:rsidRDefault="008B1499" w:rsidP="008B1499">
            <w:pPr>
              <w:pStyle w:val="BDlentelestekstas"/>
              <w:jc w:val="center"/>
              <w:rPr>
                <w:b/>
              </w:rPr>
            </w:pPr>
            <w:proofErr w:type="spellStart"/>
            <w:r w:rsidRPr="008B1499">
              <w:rPr>
                <w:b/>
              </w:rPr>
              <w:t>Column</w:t>
            </w:r>
            <w:proofErr w:type="spellEnd"/>
          </w:p>
        </w:tc>
        <w:tc>
          <w:tcPr>
            <w:tcW w:w="1671" w:type="dxa"/>
            <w:shd w:val="clear" w:color="auto" w:fill="C6D9F1" w:themeFill="text2" w:themeFillTint="33"/>
          </w:tcPr>
          <w:p w14:paraId="346B7132" w14:textId="6ED509A0" w:rsidR="008B1499" w:rsidRPr="006554F6" w:rsidRDefault="008B1499" w:rsidP="008B1499">
            <w:pPr>
              <w:pStyle w:val="BDlentelestekstas"/>
              <w:jc w:val="center"/>
              <w:rPr>
                <w:b/>
              </w:rPr>
            </w:pPr>
            <w:proofErr w:type="spellStart"/>
            <w:r w:rsidRPr="008B1499">
              <w:rPr>
                <w:b/>
              </w:rPr>
              <w:t>Column</w:t>
            </w:r>
            <w:proofErr w:type="spellEnd"/>
          </w:p>
        </w:tc>
        <w:tc>
          <w:tcPr>
            <w:tcW w:w="3386" w:type="dxa"/>
            <w:shd w:val="clear" w:color="auto" w:fill="C6D9F1" w:themeFill="text2" w:themeFillTint="33"/>
          </w:tcPr>
          <w:p w14:paraId="18E26BE6" w14:textId="75BEAB97" w:rsidR="008B1499" w:rsidRPr="006554F6" w:rsidRDefault="008B1499" w:rsidP="008B1499">
            <w:pPr>
              <w:pStyle w:val="BDlentelestekstas"/>
              <w:jc w:val="center"/>
              <w:rPr>
                <w:b/>
              </w:rPr>
            </w:pPr>
            <w:proofErr w:type="spellStart"/>
            <w:r w:rsidRPr="008B1499">
              <w:rPr>
                <w:b/>
              </w:rPr>
              <w:t>Column</w:t>
            </w:r>
            <w:proofErr w:type="spellEnd"/>
          </w:p>
        </w:tc>
      </w:tr>
      <w:tr w:rsidR="00F341FE" w14:paraId="0CF9C38F" w14:textId="77777777" w:rsidTr="001B630C">
        <w:tc>
          <w:tcPr>
            <w:tcW w:w="2285" w:type="dxa"/>
          </w:tcPr>
          <w:p w14:paraId="0634A59B" w14:textId="77777777" w:rsidR="00F341FE" w:rsidRDefault="00F341FE" w:rsidP="00A06BAF">
            <w:pPr>
              <w:pStyle w:val="BDlentelestekstas"/>
            </w:pPr>
            <w:r>
              <w:t>1.</w:t>
            </w:r>
          </w:p>
        </w:tc>
        <w:tc>
          <w:tcPr>
            <w:tcW w:w="2286" w:type="dxa"/>
          </w:tcPr>
          <w:p w14:paraId="2CC1CF47" w14:textId="2C98471A" w:rsidR="00F341FE" w:rsidRDefault="008B1499" w:rsidP="00A06BAF">
            <w:pPr>
              <w:pStyle w:val="BDlentelestekstas"/>
            </w:pPr>
            <w:proofErr w:type="spellStart"/>
            <w:r>
              <w:t>Value</w:t>
            </w:r>
            <w:proofErr w:type="spellEnd"/>
          </w:p>
        </w:tc>
        <w:tc>
          <w:tcPr>
            <w:tcW w:w="1671" w:type="dxa"/>
          </w:tcPr>
          <w:p w14:paraId="22399177" w14:textId="77777777" w:rsidR="00F341FE" w:rsidRDefault="00F341FE" w:rsidP="00A06BAF">
            <w:pPr>
              <w:pStyle w:val="BDlentelestekstas"/>
              <w:jc w:val="right"/>
            </w:pPr>
            <w:r>
              <w:t xml:space="preserve">5–10 </w:t>
            </w:r>
          </w:p>
        </w:tc>
        <w:tc>
          <w:tcPr>
            <w:tcW w:w="3386" w:type="dxa"/>
          </w:tcPr>
          <w:p w14:paraId="158E3E53" w14:textId="77777777" w:rsidR="00F341FE" w:rsidRDefault="00F341FE" w:rsidP="00A06BAF">
            <w:pPr>
              <w:pStyle w:val="BDlentelestekstas"/>
              <w:jc w:val="center"/>
            </w:pPr>
            <w:r>
              <w:t>2012-09-01–2016-06-31</w:t>
            </w:r>
          </w:p>
        </w:tc>
      </w:tr>
      <w:tr w:rsidR="00F341FE" w14:paraId="3FB4A8C2" w14:textId="77777777" w:rsidTr="001B630C">
        <w:tc>
          <w:tcPr>
            <w:tcW w:w="2285" w:type="dxa"/>
          </w:tcPr>
          <w:p w14:paraId="64CFEA69" w14:textId="77777777" w:rsidR="00F341FE" w:rsidRDefault="00F341FE" w:rsidP="00A06BAF">
            <w:pPr>
              <w:pStyle w:val="BDlentelestekstas"/>
            </w:pPr>
            <w:r>
              <w:t>2.</w:t>
            </w:r>
          </w:p>
        </w:tc>
        <w:tc>
          <w:tcPr>
            <w:tcW w:w="2286" w:type="dxa"/>
          </w:tcPr>
          <w:p w14:paraId="1760B775" w14:textId="78E36612" w:rsidR="00F341FE" w:rsidRDefault="008B1499" w:rsidP="00A06BAF">
            <w:pPr>
              <w:pStyle w:val="BDlentelestekstas"/>
            </w:pPr>
            <w:proofErr w:type="spellStart"/>
            <w:r>
              <w:t>Value</w:t>
            </w:r>
            <w:proofErr w:type="spellEnd"/>
            <w:r>
              <w:t xml:space="preserve"> </w:t>
            </w:r>
          </w:p>
        </w:tc>
        <w:tc>
          <w:tcPr>
            <w:tcW w:w="1671" w:type="dxa"/>
          </w:tcPr>
          <w:p w14:paraId="746AB9E6" w14:textId="2CC5B7E4" w:rsidR="00F341FE" w:rsidRDefault="00F341FE" w:rsidP="00A06BAF">
            <w:pPr>
              <w:pStyle w:val="BDlentelestekstas"/>
              <w:jc w:val="right"/>
            </w:pPr>
            <w:r>
              <w:t>2</w:t>
            </w:r>
            <w:r w:rsidR="008B1499">
              <w:t>.</w:t>
            </w:r>
            <w:r>
              <w:t>5</w:t>
            </w:r>
          </w:p>
        </w:tc>
        <w:tc>
          <w:tcPr>
            <w:tcW w:w="3386" w:type="dxa"/>
          </w:tcPr>
          <w:p w14:paraId="3D6AA7D0" w14:textId="77777777" w:rsidR="00F341FE" w:rsidRDefault="00F341FE" w:rsidP="00A06BAF">
            <w:pPr>
              <w:pStyle w:val="BDlentelestekstas"/>
              <w:jc w:val="center"/>
            </w:pPr>
            <w:r>
              <w:t>-</w:t>
            </w:r>
          </w:p>
        </w:tc>
      </w:tr>
    </w:tbl>
    <w:p w14:paraId="2C28A88B" w14:textId="77777777" w:rsidR="001B630C" w:rsidRDefault="001B630C" w:rsidP="001B630C">
      <w:pPr>
        <w:pStyle w:val="BDpagrindinistekstas"/>
        <w:spacing w:after="0"/>
      </w:pPr>
    </w:p>
    <w:p w14:paraId="70B9E7E5" w14:textId="2890C6E7" w:rsidR="00F341FE" w:rsidRDefault="004C5DC5" w:rsidP="00F341FE">
      <w:pPr>
        <w:pStyle w:val="BDpagrindinistekstas"/>
      </w:pPr>
      <w:proofErr w:type="spellStart"/>
      <w:r>
        <w:t>Main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 w:rsidR="00F341FE">
        <w:t>.</w:t>
      </w:r>
    </w:p>
    <w:p w14:paraId="270230EE" w14:textId="777603BC" w:rsidR="00F341FE" w:rsidRDefault="00F23B67" w:rsidP="00F341FE">
      <w:pPr>
        <w:pStyle w:val="BDSkyrius3lygio"/>
      </w:pPr>
      <w:proofErr w:type="spellStart"/>
      <w:r w:rsidRPr="00F23B67">
        <w:t>Third-level</w:t>
      </w:r>
      <w:proofErr w:type="spellEnd"/>
      <w:r w:rsidRPr="00F23B67">
        <w:t xml:space="preserve"> </w:t>
      </w:r>
      <w:proofErr w:type="spellStart"/>
      <w:r w:rsidRPr="00F23B67">
        <w:t>section</w:t>
      </w:r>
      <w:proofErr w:type="spellEnd"/>
    </w:p>
    <w:p w14:paraId="1A1BF44D" w14:textId="06CAFB8C" w:rsidR="00F341FE" w:rsidRDefault="004C5DC5" w:rsidP="00F6510D">
      <w:pPr>
        <w:pStyle w:val="BDpagrindinistekstas"/>
      </w:pPr>
      <w:proofErr w:type="spellStart"/>
      <w:r>
        <w:t>Main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</w:t>
      </w:r>
      <w:proofErr w:type="spellEnd"/>
      <w:r w:rsidR="00F341FE">
        <w:t>.</w:t>
      </w:r>
    </w:p>
    <w:p w14:paraId="3E1B538C" w14:textId="6B284F49" w:rsidR="00D60915" w:rsidRDefault="00D60915">
      <w:pPr>
        <w:spacing w:after="200" w:line="276" w:lineRule="auto"/>
      </w:pPr>
      <w:r>
        <w:br w:type="page"/>
      </w:r>
    </w:p>
    <w:p w14:paraId="5CE85C9D" w14:textId="4B8ED3AC" w:rsidR="00C25793" w:rsidRDefault="004C5DC5" w:rsidP="00C25793">
      <w:pPr>
        <w:pStyle w:val="BDSkyrius1lygio"/>
      </w:pPr>
      <w:bookmarkStart w:id="28" w:name="_Toc214370748"/>
      <w:r w:rsidRPr="004C5DC5">
        <w:lastRenderedPageBreak/>
        <w:t xml:space="preserve">System </w:t>
      </w:r>
      <w:proofErr w:type="spellStart"/>
      <w:r w:rsidRPr="004C5DC5">
        <w:t>Suitability</w:t>
      </w:r>
      <w:proofErr w:type="spellEnd"/>
      <w:r w:rsidRPr="004C5DC5">
        <w:t xml:space="preserve"> </w:t>
      </w:r>
      <w:proofErr w:type="spellStart"/>
      <w:r w:rsidRPr="004C5DC5">
        <w:t>Evaluation</w:t>
      </w:r>
      <w:proofErr w:type="spellEnd"/>
      <w:r w:rsidRPr="004C5DC5">
        <w:t xml:space="preserve"> / </w:t>
      </w:r>
      <w:proofErr w:type="spellStart"/>
      <w:r w:rsidRPr="004C5DC5">
        <w:t>Research</w:t>
      </w:r>
      <w:proofErr w:type="spellEnd"/>
      <w:r w:rsidRPr="004C5DC5">
        <w:t xml:space="preserve"> </w:t>
      </w:r>
      <w:proofErr w:type="spellStart"/>
      <w:r w:rsidRPr="004C5DC5">
        <w:t>Results</w:t>
      </w:r>
      <w:bookmarkEnd w:id="28"/>
      <w:proofErr w:type="spellEnd"/>
    </w:p>
    <w:p w14:paraId="0DD74227" w14:textId="44CAA3C3" w:rsidR="00C25793" w:rsidRDefault="00F23B67" w:rsidP="00C25793">
      <w:pPr>
        <w:pStyle w:val="BDSkyrius2lygio"/>
      </w:pPr>
      <w:bookmarkStart w:id="29" w:name="_Toc214370749"/>
      <w:proofErr w:type="spellStart"/>
      <w:r w:rsidRPr="00F23B67">
        <w:t>Second-level</w:t>
      </w:r>
      <w:proofErr w:type="spellEnd"/>
      <w:r w:rsidRPr="00F23B67">
        <w:t xml:space="preserve"> </w:t>
      </w:r>
      <w:proofErr w:type="spellStart"/>
      <w:r w:rsidRPr="00F23B67">
        <w:t>section</w:t>
      </w:r>
      <w:bookmarkEnd w:id="29"/>
      <w:proofErr w:type="spellEnd"/>
    </w:p>
    <w:p w14:paraId="7A9391AE" w14:textId="3EE8015E" w:rsidR="00C25793" w:rsidRDefault="004C5DC5" w:rsidP="00C25793">
      <w:pPr>
        <w:pStyle w:val="BDpagrindinistekstas"/>
      </w:pPr>
      <w:proofErr w:type="spellStart"/>
      <w:r w:rsidRPr="004C5DC5">
        <w:t>Main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="00C25793">
        <w:t>.</w:t>
      </w:r>
    </w:p>
    <w:p w14:paraId="457FA725" w14:textId="7305816B" w:rsidR="00C25793" w:rsidRDefault="00F23B67" w:rsidP="00C25793">
      <w:pPr>
        <w:pStyle w:val="BDSkyrius2lygio"/>
      </w:pPr>
      <w:bookmarkStart w:id="30" w:name="_Toc214370750"/>
      <w:proofErr w:type="spellStart"/>
      <w:r w:rsidRPr="00F23B67">
        <w:t>Second-level</w:t>
      </w:r>
      <w:proofErr w:type="spellEnd"/>
      <w:r w:rsidRPr="00F23B67">
        <w:t xml:space="preserve"> </w:t>
      </w:r>
      <w:proofErr w:type="spellStart"/>
      <w:r w:rsidRPr="00F23B67">
        <w:t>section</w:t>
      </w:r>
      <w:bookmarkEnd w:id="30"/>
      <w:proofErr w:type="spellEnd"/>
    </w:p>
    <w:p w14:paraId="4D3C039E" w14:textId="54AF058F" w:rsidR="00C25793" w:rsidRDefault="00F23B67" w:rsidP="00C25793">
      <w:pPr>
        <w:pStyle w:val="BDSkyrius3lygio"/>
      </w:pPr>
      <w:proofErr w:type="spellStart"/>
      <w:r w:rsidRPr="00F23B67">
        <w:t>Third-level</w:t>
      </w:r>
      <w:proofErr w:type="spellEnd"/>
      <w:r w:rsidRPr="00F23B67">
        <w:t xml:space="preserve"> </w:t>
      </w:r>
      <w:proofErr w:type="spellStart"/>
      <w:r w:rsidRPr="00F23B67">
        <w:t>section</w:t>
      </w:r>
      <w:proofErr w:type="spellEnd"/>
    </w:p>
    <w:p w14:paraId="4C0E33C4" w14:textId="6E310498" w:rsidR="00C25793" w:rsidRDefault="004C5DC5" w:rsidP="00C25793">
      <w:pPr>
        <w:pStyle w:val="BDpagrindinistekstas"/>
      </w:pPr>
      <w:proofErr w:type="spellStart"/>
      <w:r w:rsidRPr="004C5DC5">
        <w:t>Main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="00C25793">
        <w:t>.</w:t>
      </w:r>
    </w:p>
    <w:p w14:paraId="328333B8" w14:textId="1DDCC006" w:rsidR="00C25793" w:rsidRDefault="00F23B67" w:rsidP="00C25793">
      <w:pPr>
        <w:pStyle w:val="BDSkyrius3lygio"/>
      </w:pPr>
      <w:proofErr w:type="spellStart"/>
      <w:r w:rsidRPr="00F23B67">
        <w:t>Third-level</w:t>
      </w:r>
      <w:proofErr w:type="spellEnd"/>
      <w:r w:rsidRPr="00F23B67">
        <w:t xml:space="preserve"> </w:t>
      </w:r>
      <w:proofErr w:type="spellStart"/>
      <w:r w:rsidRPr="00F23B67">
        <w:t>section</w:t>
      </w:r>
      <w:proofErr w:type="spellEnd"/>
    </w:p>
    <w:p w14:paraId="6E63D5B5" w14:textId="3077476D" w:rsidR="00C25793" w:rsidRDefault="004C5DC5" w:rsidP="00C25793">
      <w:pPr>
        <w:pStyle w:val="BDpagrindinistekstas"/>
      </w:pPr>
      <w:proofErr w:type="spellStart"/>
      <w:r w:rsidRPr="004C5DC5">
        <w:t>Main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Pr="004C5DC5">
        <w:t xml:space="preserve"> </w:t>
      </w:r>
      <w:proofErr w:type="spellStart"/>
      <w:r w:rsidRPr="004C5DC5">
        <w:t>text</w:t>
      </w:r>
      <w:proofErr w:type="spellEnd"/>
      <w:r w:rsidR="00C25793">
        <w:t>.</w:t>
      </w:r>
    </w:p>
    <w:p w14:paraId="496A6EF7" w14:textId="77777777" w:rsidR="00C25793" w:rsidRDefault="00C25793" w:rsidP="00F6510D">
      <w:pPr>
        <w:pStyle w:val="BDpagrindinistekstas"/>
      </w:pPr>
    </w:p>
    <w:p w14:paraId="3D77FFA5" w14:textId="77777777" w:rsidR="00067466" w:rsidRDefault="00067466">
      <w:r>
        <w:br w:type="page"/>
      </w:r>
    </w:p>
    <w:p w14:paraId="3F973655" w14:textId="26F3AE33" w:rsidR="00067466" w:rsidRDefault="004C5DC5" w:rsidP="006554F6">
      <w:pPr>
        <w:pStyle w:val="BDSkyriusnenumeruojamas"/>
      </w:pPr>
      <w:bookmarkStart w:id="31" w:name="_Toc214370751"/>
      <w:proofErr w:type="spellStart"/>
      <w:r w:rsidRPr="004C5DC5">
        <w:lastRenderedPageBreak/>
        <w:t>Conclusions</w:t>
      </w:r>
      <w:bookmarkEnd w:id="31"/>
      <w:proofErr w:type="spellEnd"/>
    </w:p>
    <w:p w14:paraId="37BF993C" w14:textId="17877D8D" w:rsidR="00C25793" w:rsidRDefault="004C5DC5" w:rsidP="00FF5526">
      <w:pPr>
        <w:pStyle w:val="BDpagrindinistekstas"/>
        <w:ind w:left="491" w:firstLine="0"/>
      </w:pPr>
      <w:r w:rsidRPr="004C5DC5">
        <w:t xml:space="preserve">A </w:t>
      </w:r>
      <w:proofErr w:type="spellStart"/>
      <w:r w:rsidRPr="004C5DC5">
        <w:t>separate</w:t>
      </w:r>
      <w:proofErr w:type="spellEnd"/>
      <w:r w:rsidRPr="004C5DC5">
        <w:t xml:space="preserve"> </w:t>
      </w:r>
      <w:proofErr w:type="spellStart"/>
      <w:r w:rsidRPr="004C5DC5">
        <w:t>conclusion</w:t>
      </w:r>
      <w:proofErr w:type="spellEnd"/>
      <w:r w:rsidRPr="004C5DC5">
        <w:t xml:space="preserve"> </w:t>
      </w:r>
      <w:proofErr w:type="spellStart"/>
      <w:r w:rsidRPr="004C5DC5">
        <w:t>is</w:t>
      </w:r>
      <w:proofErr w:type="spellEnd"/>
      <w:r w:rsidRPr="004C5DC5">
        <w:t xml:space="preserve"> </w:t>
      </w:r>
      <w:proofErr w:type="spellStart"/>
      <w:r w:rsidRPr="004C5DC5">
        <w:t>formulated</w:t>
      </w:r>
      <w:proofErr w:type="spellEnd"/>
      <w:r w:rsidRPr="004C5DC5">
        <w:t xml:space="preserve"> </w:t>
      </w:r>
      <w:proofErr w:type="spellStart"/>
      <w:r w:rsidRPr="004C5DC5">
        <w:t>for</w:t>
      </w:r>
      <w:proofErr w:type="spellEnd"/>
      <w:r w:rsidRPr="004C5DC5">
        <w:t xml:space="preserve"> </w:t>
      </w:r>
      <w:proofErr w:type="spellStart"/>
      <w:r w:rsidRPr="004C5DC5">
        <w:t>each</w:t>
      </w:r>
      <w:proofErr w:type="spellEnd"/>
      <w:r w:rsidRPr="004C5DC5">
        <w:t xml:space="preserve"> </w:t>
      </w:r>
      <w:proofErr w:type="spellStart"/>
      <w:r w:rsidRPr="004C5DC5">
        <w:t>objective</w:t>
      </w:r>
      <w:proofErr w:type="spellEnd"/>
      <w:r w:rsidR="00C25793">
        <w:t>.</w:t>
      </w:r>
    </w:p>
    <w:p w14:paraId="779B8065" w14:textId="77777777" w:rsidR="00C25793" w:rsidRDefault="00C25793" w:rsidP="006554F6">
      <w:pPr>
        <w:pStyle w:val="BDpagrindinistekstas"/>
      </w:pPr>
    </w:p>
    <w:p w14:paraId="1891BC90" w14:textId="77777777" w:rsidR="00067466" w:rsidRDefault="00067466">
      <w:r>
        <w:br w:type="page"/>
      </w:r>
    </w:p>
    <w:p w14:paraId="29FBAC4B" w14:textId="612C4FB2" w:rsidR="00067466" w:rsidRDefault="004C5DC5" w:rsidP="006554F6">
      <w:pPr>
        <w:pStyle w:val="BDSkyriusnenumeruojamas"/>
      </w:pPr>
      <w:bookmarkStart w:id="32" w:name="_Toc214370752"/>
      <w:proofErr w:type="spellStart"/>
      <w:r w:rsidRPr="004C5DC5">
        <w:lastRenderedPageBreak/>
        <w:t>References</w:t>
      </w:r>
      <w:bookmarkEnd w:id="32"/>
      <w:proofErr w:type="spellEnd"/>
    </w:p>
    <w:p w14:paraId="1C4F4E6E" w14:textId="68D6D95C" w:rsidR="00D60915" w:rsidRPr="00FF5526" w:rsidRDefault="001B630C" w:rsidP="00D60915">
      <w:pPr>
        <w:pStyle w:val="pf0"/>
        <w:rPr>
          <w:i/>
          <w:iCs/>
          <w:color w:val="808080" w:themeColor="background1" w:themeShade="80"/>
        </w:rPr>
      </w:pPr>
      <w:r w:rsidRPr="00FF5526">
        <w:rPr>
          <w:i/>
          <w:iCs/>
          <w:color w:val="808080" w:themeColor="background1" w:themeShade="80"/>
        </w:rPr>
        <w:t>(</w:t>
      </w:r>
      <w:r w:rsidR="004C5DC5" w:rsidRPr="004C5DC5">
        <w:rPr>
          <w:rStyle w:val="cf01"/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 xml:space="preserve">APA style (7th ed.) is used for citations. The reference list must be generated automatically using Mendeley </w:t>
      </w:r>
      <w:r w:rsidR="00D60915" w:rsidRPr="00FF5526">
        <w:rPr>
          <w:rStyle w:val="cf01"/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(</w:t>
      </w:r>
      <w:hyperlink r:id="rId23" w:history="1">
        <w:r w:rsidR="00D60915" w:rsidRPr="00FF5526">
          <w:rPr>
            <w:rStyle w:val="cf01"/>
            <w:rFonts w:ascii="Times New Roman" w:hAnsi="Times New Roman" w:cs="Times New Roman"/>
            <w:i/>
            <w:iCs/>
            <w:color w:val="808080" w:themeColor="background1" w:themeShade="80"/>
            <w:sz w:val="24"/>
            <w:szCs w:val="24"/>
            <w:u w:val="single"/>
          </w:rPr>
          <w:t>https://www.mendeley.com/</w:t>
        </w:r>
      </w:hyperlink>
      <w:r w:rsidR="00D60915" w:rsidRPr="00FF5526">
        <w:rPr>
          <w:rStyle w:val="cf01"/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)</w:t>
      </w:r>
      <w:r w:rsidR="00DC39FC">
        <w:rPr>
          <w:rStyle w:val="cf01"/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)</w:t>
      </w:r>
      <w:r w:rsidR="00D60915" w:rsidRPr="00FF5526">
        <w:rPr>
          <w:rStyle w:val="cf01"/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 xml:space="preserve">. </w:t>
      </w:r>
    </w:p>
    <w:p w14:paraId="0FC7C3D6" w14:textId="62414134" w:rsidR="00395AB5" w:rsidRPr="00F119B3" w:rsidRDefault="00FA5C25" w:rsidP="00395AB5">
      <w:pPr>
        <w:pStyle w:val="ListParagraph"/>
        <w:numPr>
          <w:ilvl w:val="0"/>
          <w:numId w:val="2"/>
        </w:numPr>
        <w:jc w:val="both"/>
        <w:rPr>
          <w:highlight w:val="yellow"/>
        </w:rPr>
      </w:pPr>
      <w:bookmarkStart w:id="33" w:name="_Ref450580551"/>
      <w:proofErr w:type="spellStart"/>
      <w:r w:rsidRPr="00FA5C25">
        <w:rPr>
          <w:highlight w:val="yellow"/>
        </w:rPr>
        <w:t>Author</w:t>
      </w:r>
      <w:proofErr w:type="spellEnd"/>
      <w:r w:rsidR="00D56CD5">
        <w:rPr>
          <w:highlight w:val="yellow"/>
        </w:rPr>
        <w:t>(s)</w:t>
      </w:r>
      <w:r w:rsidRPr="00FA5C25">
        <w:rPr>
          <w:highlight w:val="yellow"/>
        </w:rPr>
        <w:t xml:space="preserve"> (</w:t>
      </w:r>
      <w:proofErr w:type="spellStart"/>
      <w:r w:rsidRPr="00FA5C25">
        <w:rPr>
          <w:highlight w:val="yellow"/>
        </w:rPr>
        <w:t>Year</w:t>
      </w:r>
      <w:proofErr w:type="spellEnd"/>
      <w:r w:rsidRPr="00FA5C25">
        <w:rPr>
          <w:highlight w:val="yellow"/>
        </w:rPr>
        <w:t xml:space="preserve"> </w:t>
      </w:r>
      <w:proofErr w:type="spellStart"/>
      <w:r w:rsidRPr="00FA5C25">
        <w:rPr>
          <w:highlight w:val="yellow"/>
        </w:rPr>
        <w:t>Published</w:t>
      </w:r>
      <w:proofErr w:type="spellEnd"/>
      <w:r w:rsidRPr="00FA5C25">
        <w:rPr>
          <w:highlight w:val="yellow"/>
        </w:rPr>
        <w:t xml:space="preserve">). </w:t>
      </w:r>
      <w:proofErr w:type="spellStart"/>
      <w:r w:rsidRPr="001B29B1">
        <w:rPr>
          <w:i/>
          <w:iCs/>
          <w:highlight w:val="yellow"/>
        </w:rPr>
        <w:t>Title</w:t>
      </w:r>
      <w:proofErr w:type="spellEnd"/>
      <w:r w:rsidRPr="001B29B1">
        <w:rPr>
          <w:i/>
          <w:iCs/>
          <w:highlight w:val="yellow"/>
        </w:rPr>
        <w:t xml:space="preserve"> </w:t>
      </w:r>
      <w:proofErr w:type="spellStart"/>
      <w:r w:rsidRPr="001B29B1">
        <w:rPr>
          <w:i/>
          <w:iCs/>
          <w:highlight w:val="yellow"/>
        </w:rPr>
        <w:t>of</w:t>
      </w:r>
      <w:proofErr w:type="spellEnd"/>
      <w:r w:rsidRPr="001B29B1">
        <w:rPr>
          <w:i/>
          <w:iCs/>
          <w:highlight w:val="yellow"/>
        </w:rPr>
        <w:t xml:space="preserve"> </w:t>
      </w:r>
      <w:proofErr w:type="spellStart"/>
      <w:r w:rsidRPr="001B29B1">
        <w:rPr>
          <w:i/>
          <w:iCs/>
          <w:highlight w:val="yellow"/>
        </w:rPr>
        <w:t>work</w:t>
      </w:r>
      <w:proofErr w:type="spellEnd"/>
      <w:r w:rsidRPr="00FA5C25">
        <w:rPr>
          <w:highlight w:val="yellow"/>
        </w:rPr>
        <w:t xml:space="preserve">. Publisher. </w:t>
      </w:r>
      <w:r w:rsidR="00994A07" w:rsidRPr="00FA5C25">
        <w:rPr>
          <w:highlight w:val="yellow"/>
        </w:rPr>
        <w:t xml:space="preserve">DOI </w:t>
      </w:r>
      <w:proofErr w:type="spellStart"/>
      <w:r>
        <w:rPr>
          <w:highlight w:val="yellow"/>
        </w:rPr>
        <w:t>or</w:t>
      </w:r>
      <w:proofErr w:type="spellEnd"/>
      <w:r w:rsidR="00994A07" w:rsidRPr="00994A07">
        <w:rPr>
          <w:highlight w:val="yellow"/>
        </w:rPr>
        <w:t xml:space="preserve"> URL (</w:t>
      </w:r>
      <w:proofErr w:type="spellStart"/>
      <w:r>
        <w:rPr>
          <w:highlight w:val="yellow"/>
        </w:rPr>
        <w:t>if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applicable</w:t>
      </w:r>
      <w:proofErr w:type="spellEnd"/>
      <w:r w:rsidR="00994A07" w:rsidRPr="00994A07">
        <w:rPr>
          <w:highlight w:val="yellow"/>
        </w:rPr>
        <w:t>)</w:t>
      </w:r>
      <w:r w:rsidR="00395AB5" w:rsidRPr="00F119B3">
        <w:rPr>
          <w:highlight w:val="yellow"/>
        </w:rPr>
        <w:t>.</w:t>
      </w:r>
    </w:p>
    <w:p w14:paraId="745C2542" w14:textId="448ED178" w:rsidR="00913BE8" w:rsidRDefault="001B29B1" w:rsidP="00DC39FC">
      <w:pPr>
        <w:pStyle w:val="ListParagraph"/>
        <w:jc w:val="both"/>
      </w:pPr>
      <w:proofErr w:type="spellStart"/>
      <w:r>
        <w:t>Ross</w:t>
      </w:r>
      <w:proofErr w:type="spellEnd"/>
      <w:r>
        <w:t xml:space="preserve"> </w:t>
      </w:r>
      <w:r w:rsidR="00913BE8">
        <w:t xml:space="preserve">R. G. </w:t>
      </w:r>
      <w:r w:rsidR="00994A07">
        <w:t xml:space="preserve">(2003). </w:t>
      </w:r>
      <w:proofErr w:type="spellStart"/>
      <w:r w:rsidR="00913BE8" w:rsidRPr="00DC39FC">
        <w:rPr>
          <w:i/>
        </w:rPr>
        <w:t>Principles</w:t>
      </w:r>
      <w:proofErr w:type="spellEnd"/>
      <w:r w:rsidR="00913BE8" w:rsidRPr="00DC39FC">
        <w:rPr>
          <w:i/>
        </w:rPr>
        <w:t xml:space="preserve"> </w:t>
      </w:r>
      <w:proofErr w:type="spellStart"/>
      <w:r w:rsidR="00913BE8" w:rsidRPr="00DC39FC">
        <w:rPr>
          <w:i/>
        </w:rPr>
        <w:t>of</w:t>
      </w:r>
      <w:proofErr w:type="spellEnd"/>
      <w:r w:rsidR="00913BE8" w:rsidRPr="00DC39FC">
        <w:rPr>
          <w:i/>
        </w:rPr>
        <w:t xml:space="preserve"> </w:t>
      </w:r>
      <w:proofErr w:type="spellStart"/>
      <w:r w:rsidR="00913BE8" w:rsidRPr="00DC39FC">
        <w:rPr>
          <w:i/>
        </w:rPr>
        <w:t>the</w:t>
      </w:r>
      <w:proofErr w:type="spellEnd"/>
      <w:r w:rsidR="00913BE8" w:rsidRPr="00DC39FC">
        <w:rPr>
          <w:i/>
        </w:rPr>
        <w:t xml:space="preserve"> </w:t>
      </w:r>
      <w:proofErr w:type="spellStart"/>
      <w:r w:rsidR="00913BE8" w:rsidRPr="00DC39FC">
        <w:rPr>
          <w:i/>
        </w:rPr>
        <w:t>Business</w:t>
      </w:r>
      <w:proofErr w:type="spellEnd"/>
      <w:r w:rsidR="00913BE8" w:rsidRPr="00DC39FC">
        <w:rPr>
          <w:i/>
        </w:rPr>
        <w:t xml:space="preserve"> </w:t>
      </w:r>
      <w:proofErr w:type="spellStart"/>
      <w:r w:rsidR="00913BE8" w:rsidRPr="00DC39FC">
        <w:rPr>
          <w:i/>
        </w:rPr>
        <w:t>Rule</w:t>
      </w:r>
      <w:proofErr w:type="spellEnd"/>
      <w:r w:rsidR="00913BE8" w:rsidRPr="00DC39FC">
        <w:rPr>
          <w:i/>
        </w:rPr>
        <w:t xml:space="preserve"> </w:t>
      </w:r>
      <w:proofErr w:type="spellStart"/>
      <w:r w:rsidR="00913BE8" w:rsidRPr="00DC39FC">
        <w:rPr>
          <w:i/>
        </w:rPr>
        <w:t>Approach</w:t>
      </w:r>
      <w:proofErr w:type="spellEnd"/>
      <w:r w:rsidR="00913BE8">
        <w:t xml:space="preserve">. </w:t>
      </w:r>
      <w:proofErr w:type="spellStart"/>
      <w:r w:rsidR="00913BE8">
        <w:t>Addison-Wesley</w:t>
      </w:r>
      <w:proofErr w:type="spellEnd"/>
      <w:r w:rsidR="00913BE8">
        <w:t xml:space="preserve">. </w:t>
      </w:r>
    </w:p>
    <w:p w14:paraId="26AB0D06" w14:textId="73653E9D" w:rsidR="000B5C25" w:rsidRPr="00D56CD5" w:rsidRDefault="00D56CD5" w:rsidP="000B5C25">
      <w:pPr>
        <w:pStyle w:val="ListParagraph"/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D56CD5">
        <w:rPr>
          <w:highlight w:val="yellow"/>
        </w:rPr>
        <w:t>Author</w:t>
      </w:r>
      <w:proofErr w:type="spellEnd"/>
      <w:r>
        <w:rPr>
          <w:highlight w:val="yellow"/>
        </w:rPr>
        <w:t>(s)</w:t>
      </w:r>
      <w:r w:rsidRPr="00D56CD5">
        <w:rPr>
          <w:highlight w:val="yellow"/>
        </w:rPr>
        <w:t>. (</w:t>
      </w:r>
      <w:proofErr w:type="spellStart"/>
      <w:r w:rsidRPr="00D56CD5">
        <w:rPr>
          <w:highlight w:val="yellow"/>
        </w:rPr>
        <w:t>Year</w:t>
      </w:r>
      <w:proofErr w:type="spellEnd"/>
      <w:r w:rsidRPr="00D56CD5">
        <w:rPr>
          <w:highlight w:val="yellow"/>
        </w:rPr>
        <w:t xml:space="preserve"> </w:t>
      </w:r>
      <w:proofErr w:type="spellStart"/>
      <w:r w:rsidRPr="00D56CD5">
        <w:rPr>
          <w:highlight w:val="yellow"/>
        </w:rPr>
        <w:t>Published</w:t>
      </w:r>
      <w:proofErr w:type="spellEnd"/>
      <w:r w:rsidRPr="00D56CD5">
        <w:rPr>
          <w:highlight w:val="yellow"/>
        </w:rPr>
        <w:t xml:space="preserve">). </w:t>
      </w:r>
      <w:proofErr w:type="spellStart"/>
      <w:r w:rsidRPr="00D56CD5">
        <w:rPr>
          <w:highlight w:val="yellow"/>
        </w:rPr>
        <w:t>Title</w:t>
      </w:r>
      <w:proofErr w:type="spellEnd"/>
      <w:r w:rsidRPr="00D56CD5">
        <w:rPr>
          <w:highlight w:val="yellow"/>
        </w:rPr>
        <w:t xml:space="preserve"> </w:t>
      </w:r>
      <w:proofErr w:type="spellStart"/>
      <w:r w:rsidRPr="00D56CD5">
        <w:rPr>
          <w:highlight w:val="yellow"/>
        </w:rPr>
        <w:t>of</w:t>
      </w:r>
      <w:proofErr w:type="spellEnd"/>
      <w:r w:rsidRPr="00D56CD5">
        <w:rPr>
          <w:highlight w:val="yellow"/>
        </w:rPr>
        <w:t xml:space="preserve"> </w:t>
      </w:r>
      <w:proofErr w:type="spellStart"/>
      <w:r w:rsidRPr="00D56CD5">
        <w:rPr>
          <w:highlight w:val="yellow"/>
        </w:rPr>
        <w:t>article</w:t>
      </w:r>
      <w:proofErr w:type="spellEnd"/>
      <w:r w:rsidRPr="00D56CD5">
        <w:rPr>
          <w:highlight w:val="yellow"/>
        </w:rPr>
        <w:t xml:space="preserve">. </w:t>
      </w:r>
      <w:proofErr w:type="spellStart"/>
      <w:r w:rsidRPr="001B29B1">
        <w:rPr>
          <w:i/>
          <w:iCs/>
          <w:highlight w:val="yellow"/>
        </w:rPr>
        <w:t>Title</w:t>
      </w:r>
      <w:proofErr w:type="spellEnd"/>
      <w:r w:rsidRPr="001B29B1">
        <w:rPr>
          <w:i/>
          <w:iCs/>
          <w:highlight w:val="yellow"/>
        </w:rPr>
        <w:t xml:space="preserve"> </w:t>
      </w:r>
      <w:proofErr w:type="spellStart"/>
      <w:r w:rsidRPr="001B29B1">
        <w:rPr>
          <w:i/>
          <w:iCs/>
          <w:highlight w:val="yellow"/>
        </w:rPr>
        <w:t>of</w:t>
      </w:r>
      <w:proofErr w:type="spellEnd"/>
      <w:r w:rsidRPr="001B29B1">
        <w:rPr>
          <w:i/>
          <w:iCs/>
          <w:highlight w:val="yellow"/>
        </w:rPr>
        <w:t xml:space="preserve"> </w:t>
      </w:r>
      <w:proofErr w:type="spellStart"/>
      <w:r w:rsidRPr="001B29B1">
        <w:rPr>
          <w:i/>
          <w:iCs/>
          <w:highlight w:val="yellow"/>
        </w:rPr>
        <w:t>Periodical</w:t>
      </w:r>
      <w:proofErr w:type="spellEnd"/>
      <w:r w:rsidRPr="00D56CD5">
        <w:rPr>
          <w:highlight w:val="yellow"/>
        </w:rPr>
        <w:t xml:space="preserve">, </w:t>
      </w:r>
      <w:proofErr w:type="spellStart"/>
      <w:r w:rsidRPr="00D56CD5">
        <w:rPr>
          <w:highlight w:val="yellow"/>
        </w:rPr>
        <w:t>Volume</w:t>
      </w:r>
      <w:proofErr w:type="spellEnd"/>
      <w:r w:rsidRPr="00D56CD5">
        <w:rPr>
          <w:highlight w:val="yellow"/>
        </w:rPr>
        <w:t>(</w:t>
      </w:r>
      <w:proofErr w:type="spellStart"/>
      <w:r w:rsidRPr="00D56CD5">
        <w:rPr>
          <w:highlight w:val="yellow"/>
        </w:rPr>
        <w:t>Issue</w:t>
      </w:r>
      <w:proofErr w:type="spellEnd"/>
      <w:r w:rsidRPr="00D56CD5">
        <w:rPr>
          <w:highlight w:val="yellow"/>
        </w:rPr>
        <w:t xml:space="preserve">), </w:t>
      </w:r>
      <w:proofErr w:type="spellStart"/>
      <w:r w:rsidRPr="00D56CD5">
        <w:rPr>
          <w:highlight w:val="yellow"/>
        </w:rPr>
        <w:t>page</w:t>
      </w:r>
      <w:proofErr w:type="spellEnd"/>
      <w:r w:rsidRPr="00D56CD5">
        <w:rPr>
          <w:highlight w:val="yellow"/>
        </w:rPr>
        <w:t xml:space="preserve"> range</w:t>
      </w:r>
      <w:r w:rsidR="000B5C25" w:rsidRPr="00D56CD5">
        <w:rPr>
          <w:highlight w:val="yellow"/>
        </w:rPr>
        <w:t xml:space="preserve">. DOI.     </w:t>
      </w:r>
    </w:p>
    <w:p w14:paraId="0B1F70B5" w14:textId="77777777" w:rsidR="000B5C25" w:rsidRPr="00F119B3" w:rsidRDefault="000B5C25" w:rsidP="000B5C25">
      <w:pPr>
        <w:pStyle w:val="ListParagraph"/>
        <w:jc w:val="both"/>
        <w:rPr>
          <w:highlight w:val="yellow"/>
        </w:rPr>
      </w:pPr>
      <w:proofErr w:type="spellStart"/>
      <w:r w:rsidRPr="00DC39FC">
        <w:t>Manners</w:t>
      </w:r>
      <w:proofErr w:type="spellEnd"/>
      <w:r w:rsidRPr="00DC39FC">
        <w:t xml:space="preserve">, I., &amp; </w:t>
      </w:r>
      <w:proofErr w:type="spellStart"/>
      <w:r w:rsidRPr="00DC39FC">
        <w:t>Murray</w:t>
      </w:r>
      <w:proofErr w:type="spellEnd"/>
      <w:r w:rsidRPr="00DC39FC">
        <w:t xml:space="preserve">, P. (2016). </w:t>
      </w:r>
      <w:proofErr w:type="spellStart"/>
      <w:r w:rsidRPr="00DC39FC">
        <w:t>The</w:t>
      </w:r>
      <w:proofErr w:type="spellEnd"/>
      <w:r w:rsidRPr="00DC39FC">
        <w:t xml:space="preserve"> </w:t>
      </w:r>
      <w:proofErr w:type="spellStart"/>
      <w:r w:rsidRPr="00DC39FC">
        <w:t>End</w:t>
      </w:r>
      <w:proofErr w:type="spellEnd"/>
      <w:r w:rsidRPr="00DC39FC">
        <w:t xml:space="preserve"> </w:t>
      </w:r>
      <w:proofErr w:type="spellStart"/>
      <w:r w:rsidRPr="00DC39FC">
        <w:t>of</w:t>
      </w:r>
      <w:proofErr w:type="spellEnd"/>
      <w:r w:rsidRPr="00DC39FC">
        <w:t xml:space="preserve"> a </w:t>
      </w:r>
      <w:proofErr w:type="spellStart"/>
      <w:r w:rsidRPr="00DC39FC">
        <w:t>Noble</w:t>
      </w:r>
      <w:proofErr w:type="spellEnd"/>
      <w:r w:rsidRPr="00DC39FC">
        <w:t xml:space="preserve"> </w:t>
      </w:r>
      <w:proofErr w:type="spellStart"/>
      <w:r w:rsidRPr="00DC39FC">
        <w:t>Narrative</w:t>
      </w:r>
      <w:proofErr w:type="spellEnd"/>
      <w:r w:rsidRPr="00DC39FC">
        <w:t xml:space="preserve">? </w:t>
      </w:r>
      <w:proofErr w:type="spellStart"/>
      <w:r w:rsidRPr="00DC39FC">
        <w:t>European</w:t>
      </w:r>
      <w:proofErr w:type="spellEnd"/>
      <w:r w:rsidRPr="00DC39FC">
        <w:t xml:space="preserve"> </w:t>
      </w:r>
      <w:proofErr w:type="spellStart"/>
      <w:r w:rsidRPr="00DC39FC">
        <w:t>Integration</w:t>
      </w:r>
      <w:proofErr w:type="spellEnd"/>
      <w:r w:rsidRPr="00DC39FC">
        <w:t xml:space="preserve"> </w:t>
      </w:r>
      <w:proofErr w:type="spellStart"/>
      <w:r w:rsidRPr="00DC39FC">
        <w:t>Narratives</w:t>
      </w:r>
      <w:proofErr w:type="spellEnd"/>
      <w:r w:rsidRPr="00DC39FC">
        <w:t xml:space="preserve"> </w:t>
      </w:r>
      <w:proofErr w:type="spellStart"/>
      <w:r w:rsidRPr="00DC39FC">
        <w:t>after</w:t>
      </w:r>
      <w:proofErr w:type="spellEnd"/>
      <w:r w:rsidRPr="00DC39FC">
        <w:t xml:space="preserve"> </w:t>
      </w:r>
      <w:proofErr w:type="spellStart"/>
      <w:r w:rsidRPr="00DC39FC">
        <w:t>the</w:t>
      </w:r>
      <w:proofErr w:type="spellEnd"/>
      <w:r w:rsidRPr="00DC39FC">
        <w:t xml:space="preserve"> </w:t>
      </w:r>
      <w:proofErr w:type="spellStart"/>
      <w:r w:rsidRPr="00DC39FC">
        <w:t>Nobel</w:t>
      </w:r>
      <w:proofErr w:type="spellEnd"/>
      <w:r w:rsidRPr="00DC39FC">
        <w:t xml:space="preserve"> </w:t>
      </w:r>
      <w:proofErr w:type="spellStart"/>
      <w:r w:rsidRPr="00DC39FC">
        <w:t>Peace</w:t>
      </w:r>
      <w:proofErr w:type="spellEnd"/>
      <w:r w:rsidRPr="00DC39FC">
        <w:t xml:space="preserve"> Prize. </w:t>
      </w:r>
      <w:r w:rsidRPr="001B29B1">
        <w:rPr>
          <w:i/>
          <w:iCs/>
        </w:rPr>
        <w:t xml:space="preserve">JCMS: </w:t>
      </w:r>
      <w:proofErr w:type="spellStart"/>
      <w:r w:rsidRPr="001B29B1">
        <w:rPr>
          <w:i/>
          <w:iCs/>
        </w:rPr>
        <w:t>Journal</w:t>
      </w:r>
      <w:proofErr w:type="spellEnd"/>
      <w:r w:rsidRPr="001B29B1">
        <w:rPr>
          <w:i/>
          <w:iCs/>
        </w:rPr>
        <w:t xml:space="preserve"> </w:t>
      </w:r>
      <w:proofErr w:type="spellStart"/>
      <w:r w:rsidRPr="001B29B1">
        <w:rPr>
          <w:i/>
          <w:iCs/>
        </w:rPr>
        <w:t>of</w:t>
      </w:r>
      <w:proofErr w:type="spellEnd"/>
      <w:r w:rsidRPr="001B29B1">
        <w:rPr>
          <w:i/>
          <w:iCs/>
        </w:rPr>
        <w:t xml:space="preserve"> </w:t>
      </w:r>
      <w:proofErr w:type="spellStart"/>
      <w:r w:rsidRPr="001B29B1">
        <w:rPr>
          <w:i/>
          <w:iCs/>
        </w:rPr>
        <w:t>Common</w:t>
      </w:r>
      <w:proofErr w:type="spellEnd"/>
      <w:r w:rsidRPr="001B29B1">
        <w:rPr>
          <w:i/>
          <w:iCs/>
        </w:rPr>
        <w:t xml:space="preserve"> Market </w:t>
      </w:r>
      <w:proofErr w:type="spellStart"/>
      <w:r w:rsidRPr="001B29B1">
        <w:rPr>
          <w:i/>
          <w:iCs/>
        </w:rPr>
        <w:t>Studies</w:t>
      </w:r>
      <w:proofErr w:type="spellEnd"/>
      <w:r w:rsidRPr="00DC39FC">
        <w:t>, 54(1), 185–202. https://doi.org/10.1111/jcms.12324</w:t>
      </w:r>
    </w:p>
    <w:p w14:paraId="16A7CEA0" w14:textId="0BE795D8" w:rsidR="006D7901" w:rsidRPr="00647B72" w:rsidRDefault="00647B72" w:rsidP="00395AB5">
      <w:pPr>
        <w:pStyle w:val="ListParagraph"/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647B72">
        <w:rPr>
          <w:highlight w:val="yellow"/>
        </w:rPr>
        <w:t>Conference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Paper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Published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in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Proceedings</w:t>
      </w:r>
      <w:proofErr w:type="spellEnd"/>
      <w:r w:rsidR="006D7901" w:rsidRPr="00647B72">
        <w:rPr>
          <w:highlight w:val="yellow"/>
        </w:rPr>
        <w:t>:</w:t>
      </w:r>
    </w:p>
    <w:p w14:paraId="62940115" w14:textId="00AA3BA5" w:rsidR="006D7901" w:rsidRPr="00647B72" w:rsidRDefault="00647B72" w:rsidP="00DB125A">
      <w:pPr>
        <w:pStyle w:val="ListParagraph"/>
        <w:jc w:val="both"/>
        <w:rPr>
          <w:highlight w:val="yellow"/>
        </w:rPr>
      </w:pPr>
      <w:proofErr w:type="spellStart"/>
      <w:r w:rsidRPr="00647B72">
        <w:rPr>
          <w:highlight w:val="yellow"/>
        </w:rPr>
        <w:t>Author</w:t>
      </w:r>
      <w:proofErr w:type="spellEnd"/>
      <w:r w:rsidRPr="00647B72">
        <w:rPr>
          <w:highlight w:val="yellow"/>
        </w:rPr>
        <w:t>(s) (</w:t>
      </w:r>
      <w:proofErr w:type="spellStart"/>
      <w:r w:rsidRPr="00647B72">
        <w:rPr>
          <w:highlight w:val="yellow"/>
        </w:rPr>
        <w:t>Year</w:t>
      </w:r>
      <w:proofErr w:type="spellEnd"/>
      <w:r w:rsidRPr="00647B72">
        <w:rPr>
          <w:highlight w:val="yellow"/>
        </w:rPr>
        <w:t xml:space="preserve">). </w:t>
      </w:r>
      <w:proofErr w:type="spellStart"/>
      <w:r w:rsidRPr="00647B72">
        <w:rPr>
          <w:highlight w:val="yellow"/>
        </w:rPr>
        <w:t>Title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of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paper</w:t>
      </w:r>
      <w:proofErr w:type="spellEnd"/>
      <w:r w:rsidRPr="00647B72">
        <w:rPr>
          <w:highlight w:val="yellow"/>
        </w:rPr>
        <w:t xml:space="preserve">. </w:t>
      </w:r>
      <w:proofErr w:type="spellStart"/>
      <w:r w:rsidRPr="00647B72">
        <w:rPr>
          <w:highlight w:val="yellow"/>
        </w:rPr>
        <w:t>In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Editor</w:t>
      </w:r>
      <w:proofErr w:type="spellEnd"/>
      <w:r w:rsidRPr="00647B72">
        <w:rPr>
          <w:highlight w:val="yellow"/>
        </w:rPr>
        <w:t xml:space="preserve"> (</w:t>
      </w:r>
      <w:proofErr w:type="spellStart"/>
      <w:r w:rsidRPr="00647B72">
        <w:rPr>
          <w:highlight w:val="yellow"/>
        </w:rPr>
        <w:t>Ed</w:t>
      </w:r>
      <w:proofErr w:type="spellEnd"/>
      <w:r w:rsidRPr="00647B72">
        <w:rPr>
          <w:highlight w:val="yellow"/>
        </w:rPr>
        <w:t xml:space="preserve">.), </w:t>
      </w:r>
      <w:proofErr w:type="spellStart"/>
      <w:r w:rsidRPr="00647B72">
        <w:rPr>
          <w:i/>
          <w:iCs/>
          <w:highlight w:val="yellow"/>
        </w:rPr>
        <w:t>Title</w:t>
      </w:r>
      <w:proofErr w:type="spellEnd"/>
      <w:r w:rsidRPr="00647B72">
        <w:rPr>
          <w:i/>
          <w:iCs/>
          <w:highlight w:val="yellow"/>
        </w:rPr>
        <w:t xml:space="preserve"> </w:t>
      </w:r>
      <w:proofErr w:type="spellStart"/>
      <w:r w:rsidRPr="00647B72">
        <w:rPr>
          <w:i/>
          <w:iCs/>
          <w:highlight w:val="yellow"/>
        </w:rPr>
        <w:t>of</w:t>
      </w:r>
      <w:proofErr w:type="spellEnd"/>
      <w:r w:rsidRPr="00647B72">
        <w:rPr>
          <w:i/>
          <w:iCs/>
          <w:highlight w:val="yellow"/>
        </w:rPr>
        <w:t xml:space="preserve"> </w:t>
      </w:r>
      <w:proofErr w:type="spellStart"/>
      <w:r w:rsidRPr="00647B72">
        <w:rPr>
          <w:i/>
          <w:iCs/>
          <w:highlight w:val="yellow"/>
        </w:rPr>
        <w:t>conference</w:t>
      </w:r>
      <w:proofErr w:type="spellEnd"/>
      <w:r w:rsidRPr="00647B72">
        <w:rPr>
          <w:i/>
          <w:iCs/>
          <w:highlight w:val="yellow"/>
        </w:rPr>
        <w:t xml:space="preserve"> </w:t>
      </w:r>
      <w:proofErr w:type="spellStart"/>
      <w:r w:rsidRPr="00647B72">
        <w:rPr>
          <w:i/>
          <w:iCs/>
          <w:highlight w:val="yellow"/>
        </w:rPr>
        <w:t>proceedings</w:t>
      </w:r>
      <w:proofErr w:type="spellEnd"/>
      <w:r w:rsidRPr="00647B72">
        <w:rPr>
          <w:highlight w:val="yellow"/>
        </w:rPr>
        <w:t xml:space="preserve"> (</w:t>
      </w:r>
      <w:proofErr w:type="spellStart"/>
      <w:r w:rsidRPr="00647B72">
        <w:rPr>
          <w:highlight w:val="yellow"/>
        </w:rPr>
        <w:t>pp</w:t>
      </w:r>
      <w:proofErr w:type="spellEnd"/>
      <w:r w:rsidRPr="00647B72">
        <w:rPr>
          <w:highlight w:val="yellow"/>
        </w:rPr>
        <w:t>. xx–xx). Publisher.</w:t>
      </w:r>
    </w:p>
    <w:p w14:paraId="66990EB1" w14:textId="7F14D4FD" w:rsidR="00DC39FC" w:rsidRDefault="00DC39FC" w:rsidP="00DB125A">
      <w:pPr>
        <w:pStyle w:val="ListParagraph"/>
        <w:jc w:val="both"/>
        <w:rPr>
          <w:highlight w:val="yellow"/>
        </w:rPr>
      </w:pPr>
      <w:r w:rsidRPr="00DC39FC">
        <w:t xml:space="preserve">Petrauskas, J., &amp; Kazlauskienė, L. (2021). </w:t>
      </w:r>
      <w:proofErr w:type="spellStart"/>
      <w:r w:rsidR="00647B72" w:rsidRPr="00647B72">
        <w:t>Innovative</w:t>
      </w:r>
      <w:proofErr w:type="spellEnd"/>
      <w:r w:rsidR="00647B72" w:rsidRPr="00647B72">
        <w:t xml:space="preserve"> </w:t>
      </w:r>
      <w:proofErr w:type="spellStart"/>
      <w:r w:rsidR="00647B72" w:rsidRPr="00647B72">
        <w:t>teaching</w:t>
      </w:r>
      <w:proofErr w:type="spellEnd"/>
      <w:r w:rsidR="00647B72" w:rsidRPr="00647B72">
        <w:t xml:space="preserve"> </w:t>
      </w:r>
      <w:proofErr w:type="spellStart"/>
      <w:r w:rsidR="00647B72" w:rsidRPr="00647B72">
        <w:t>methods</w:t>
      </w:r>
      <w:proofErr w:type="spellEnd"/>
      <w:r w:rsidR="00647B72" w:rsidRPr="00647B72">
        <w:t xml:space="preserve"> </w:t>
      </w:r>
      <w:proofErr w:type="spellStart"/>
      <w:r w:rsidR="00647B72" w:rsidRPr="00647B72">
        <w:t>in</w:t>
      </w:r>
      <w:proofErr w:type="spellEnd"/>
      <w:r w:rsidR="00647B72" w:rsidRPr="00647B72">
        <w:t xml:space="preserve"> </w:t>
      </w:r>
      <w:proofErr w:type="spellStart"/>
      <w:r w:rsidR="00647B72" w:rsidRPr="00647B72">
        <w:t>higher</w:t>
      </w:r>
      <w:proofErr w:type="spellEnd"/>
      <w:r w:rsidR="00647B72" w:rsidRPr="00647B72">
        <w:t xml:space="preserve"> </w:t>
      </w:r>
      <w:proofErr w:type="spellStart"/>
      <w:r w:rsidR="00647B72" w:rsidRPr="00647B72">
        <w:t>education</w:t>
      </w:r>
      <w:proofErr w:type="spellEnd"/>
      <w:r w:rsidR="00647B72" w:rsidRPr="00647B72">
        <w:t xml:space="preserve">. </w:t>
      </w:r>
      <w:proofErr w:type="spellStart"/>
      <w:r w:rsidR="00647B72" w:rsidRPr="00647B72">
        <w:t>In</w:t>
      </w:r>
      <w:proofErr w:type="spellEnd"/>
      <w:r w:rsidR="00647B72" w:rsidRPr="00647B72">
        <w:t xml:space="preserve"> R. Jankauskas (</w:t>
      </w:r>
      <w:proofErr w:type="spellStart"/>
      <w:r w:rsidR="00647B72" w:rsidRPr="00647B72">
        <w:t>Ed</w:t>
      </w:r>
      <w:proofErr w:type="spellEnd"/>
      <w:r w:rsidR="00647B72" w:rsidRPr="00647B72">
        <w:t xml:space="preserve">.), </w:t>
      </w:r>
      <w:proofErr w:type="spellStart"/>
      <w:r w:rsidR="00647B72" w:rsidRPr="00647B72">
        <w:rPr>
          <w:i/>
          <w:iCs/>
        </w:rPr>
        <w:t>Proceedings</w:t>
      </w:r>
      <w:proofErr w:type="spellEnd"/>
      <w:r w:rsidR="00647B72" w:rsidRPr="00647B72">
        <w:rPr>
          <w:i/>
          <w:iCs/>
        </w:rPr>
        <w:t xml:space="preserve"> </w:t>
      </w:r>
      <w:proofErr w:type="spellStart"/>
      <w:r w:rsidR="00647B72" w:rsidRPr="00647B72">
        <w:rPr>
          <w:i/>
          <w:iCs/>
        </w:rPr>
        <w:t>of</w:t>
      </w:r>
      <w:proofErr w:type="spellEnd"/>
      <w:r w:rsidR="00647B72" w:rsidRPr="00647B72">
        <w:rPr>
          <w:i/>
          <w:iCs/>
        </w:rPr>
        <w:t xml:space="preserve"> </w:t>
      </w:r>
      <w:proofErr w:type="spellStart"/>
      <w:r w:rsidR="00647B72" w:rsidRPr="00647B72">
        <w:rPr>
          <w:i/>
          <w:iCs/>
        </w:rPr>
        <w:t>the</w:t>
      </w:r>
      <w:proofErr w:type="spellEnd"/>
      <w:r w:rsidR="00647B72" w:rsidRPr="00647B72">
        <w:rPr>
          <w:i/>
          <w:iCs/>
        </w:rPr>
        <w:t xml:space="preserve"> International </w:t>
      </w:r>
      <w:proofErr w:type="spellStart"/>
      <w:r w:rsidR="00647B72" w:rsidRPr="00647B72">
        <w:rPr>
          <w:i/>
          <w:iCs/>
        </w:rPr>
        <w:t>Conference</w:t>
      </w:r>
      <w:proofErr w:type="spellEnd"/>
      <w:r w:rsidR="00647B72" w:rsidRPr="00647B72">
        <w:rPr>
          <w:i/>
          <w:iCs/>
        </w:rPr>
        <w:t xml:space="preserve"> </w:t>
      </w:r>
      <w:proofErr w:type="spellStart"/>
      <w:r w:rsidR="00647B72" w:rsidRPr="00647B72">
        <w:rPr>
          <w:i/>
          <w:iCs/>
        </w:rPr>
        <w:t>on</w:t>
      </w:r>
      <w:proofErr w:type="spellEnd"/>
      <w:r w:rsidR="00647B72" w:rsidRPr="00647B72">
        <w:rPr>
          <w:i/>
          <w:iCs/>
        </w:rPr>
        <w:t xml:space="preserve"> </w:t>
      </w:r>
      <w:proofErr w:type="spellStart"/>
      <w:r w:rsidR="00647B72" w:rsidRPr="00647B72">
        <w:rPr>
          <w:i/>
          <w:iCs/>
        </w:rPr>
        <w:t>Educational</w:t>
      </w:r>
      <w:proofErr w:type="spellEnd"/>
      <w:r w:rsidR="00647B72" w:rsidRPr="00647B72">
        <w:rPr>
          <w:i/>
          <w:iCs/>
        </w:rPr>
        <w:t xml:space="preserve"> </w:t>
      </w:r>
      <w:proofErr w:type="spellStart"/>
      <w:r w:rsidR="00647B72" w:rsidRPr="00647B72">
        <w:rPr>
          <w:i/>
          <w:iCs/>
        </w:rPr>
        <w:t>Research</w:t>
      </w:r>
      <w:proofErr w:type="spellEnd"/>
      <w:r w:rsidR="00647B72" w:rsidRPr="00647B72">
        <w:t xml:space="preserve"> (</w:t>
      </w:r>
      <w:proofErr w:type="spellStart"/>
      <w:r w:rsidR="00647B72" w:rsidRPr="00647B72">
        <w:t>pp</w:t>
      </w:r>
      <w:proofErr w:type="spellEnd"/>
      <w:r w:rsidR="00647B72" w:rsidRPr="00647B72">
        <w:t>. 45–52). Vilnius University</w:t>
      </w:r>
      <w:r w:rsidRPr="00DC39FC">
        <w:t>.</w:t>
      </w:r>
    </w:p>
    <w:p w14:paraId="06D98A97" w14:textId="3D72756B" w:rsidR="006D7901" w:rsidRPr="005A2D2D" w:rsidRDefault="005A2D2D" w:rsidP="00395AB5">
      <w:pPr>
        <w:pStyle w:val="ListParagraph"/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5A2D2D">
        <w:rPr>
          <w:highlight w:val="yellow"/>
        </w:rPr>
        <w:t>Paper</w:t>
      </w:r>
      <w:proofErr w:type="spellEnd"/>
      <w:r w:rsidRPr="005A2D2D">
        <w:rPr>
          <w:highlight w:val="yellow"/>
        </w:rPr>
        <w:t xml:space="preserve"> </w:t>
      </w:r>
      <w:proofErr w:type="spellStart"/>
      <w:r w:rsidRPr="005A2D2D">
        <w:rPr>
          <w:highlight w:val="yellow"/>
        </w:rPr>
        <w:t>from</w:t>
      </w:r>
      <w:proofErr w:type="spellEnd"/>
      <w:r w:rsidRPr="005A2D2D">
        <w:rPr>
          <w:highlight w:val="yellow"/>
        </w:rPr>
        <w:t xml:space="preserve"> </w:t>
      </w:r>
      <w:proofErr w:type="spellStart"/>
      <w:r w:rsidRPr="005A2D2D">
        <w:rPr>
          <w:highlight w:val="yellow"/>
        </w:rPr>
        <w:t>an</w:t>
      </w:r>
      <w:proofErr w:type="spellEnd"/>
      <w:r w:rsidRPr="005A2D2D">
        <w:rPr>
          <w:highlight w:val="yellow"/>
        </w:rPr>
        <w:t xml:space="preserve"> Online </w:t>
      </w:r>
      <w:proofErr w:type="spellStart"/>
      <w:r w:rsidRPr="005A2D2D">
        <w:rPr>
          <w:highlight w:val="yellow"/>
        </w:rPr>
        <w:t>Conference</w:t>
      </w:r>
      <w:proofErr w:type="spellEnd"/>
      <w:r w:rsidRPr="005A2D2D">
        <w:rPr>
          <w:highlight w:val="yellow"/>
        </w:rPr>
        <w:t xml:space="preserve"> </w:t>
      </w:r>
      <w:proofErr w:type="spellStart"/>
      <w:r w:rsidRPr="005A2D2D">
        <w:rPr>
          <w:highlight w:val="yellow"/>
        </w:rPr>
        <w:t>Repository</w:t>
      </w:r>
      <w:proofErr w:type="spellEnd"/>
      <w:r w:rsidR="006D7901" w:rsidRPr="005A2D2D">
        <w:rPr>
          <w:highlight w:val="yellow"/>
        </w:rPr>
        <w:t>:</w:t>
      </w:r>
    </w:p>
    <w:p w14:paraId="1947BFEA" w14:textId="69804579" w:rsidR="006D7901" w:rsidRPr="00FD53CC" w:rsidRDefault="005A2D2D" w:rsidP="00DB125A">
      <w:pPr>
        <w:pStyle w:val="ListParagraph"/>
        <w:jc w:val="both"/>
        <w:rPr>
          <w:highlight w:val="yellow"/>
        </w:rPr>
      </w:pPr>
      <w:proofErr w:type="spellStart"/>
      <w:r w:rsidRPr="00FD53CC">
        <w:rPr>
          <w:highlight w:val="yellow"/>
        </w:rPr>
        <w:t>Author</w:t>
      </w:r>
      <w:proofErr w:type="spellEnd"/>
      <w:r w:rsidRPr="00FD53CC">
        <w:rPr>
          <w:highlight w:val="yellow"/>
        </w:rPr>
        <w:t>(s)</w:t>
      </w:r>
      <w:r w:rsidR="00FD53CC" w:rsidRPr="00FD53CC">
        <w:rPr>
          <w:highlight w:val="yellow"/>
        </w:rPr>
        <w:t>.</w:t>
      </w:r>
      <w:r w:rsidRPr="00FD53CC">
        <w:rPr>
          <w:highlight w:val="yellow"/>
        </w:rPr>
        <w:t xml:space="preserve"> (</w:t>
      </w:r>
      <w:proofErr w:type="spellStart"/>
      <w:r w:rsidRPr="00FD53CC">
        <w:rPr>
          <w:highlight w:val="yellow"/>
        </w:rPr>
        <w:t>Year</w:t>
      </w:r>
      <w:proofErr w:type="spellEnd"/>
      <w:r w:rsidRPr="00FD53CC">
        <w:rPr>
          <w:highlight w:val="yellow"/>
        </w:rPr>
        <w:t xml:space="preserve">). </w:t>
      </w:r>
      <w:proofErr w:type="spellStart"/>
      <w:r w:rsidRPr="00FD53CC">
        <w:rPr>
          <w:highlight w:val="yellow"/>
        </w:rPr>
        <w:t>Title</w:t>
      </w:r>
      <w:proofErr w:type="spellEnd"/>
      <w:r w:rsidRPr="00FD53CC">
        <w:rPr>
          <w:highlight w:val="yellow"/>
        </w:rPr>
        <w:t xml:space="preserve"> </w:t>
      </w:r>
      <w:proofErr w:type="spellStart"/>
      <w:r w:rsidRPr="00FD53CC">
        <w:rPr>
          <w:highlight w:val="yellow"/>
        </w:rPr>
        <w:t>of</w:t>
      </w:r>
      <w:proofErr w:type="spellEnd"/>
      <w:r w:rsidRPr="00FD53CC">
        <w:rPr>
          <w:highlight w:val="yellow"/>
        </w:rPr>
        <w:t xml:space="preserve"> </w:t>
      </w:r>
      <w:proofErr w:type="spellStart"/>
      <w:r w:rsidRPr="00FD53CC">
        <w:rPr>
          <w:highlight w:val="yellow"/>
        </w:rPr>
        <w:t>paper</w:t>
      </w:r>
      <w:proofErr w:type="spellEnd"/>
      <w:r w:rsidRPr="00FD53CC">
        <w:rPr>
          <w:highlight w:val="yellow"/>
        </w:rPr>
        <w:t xml:space="preserve">. </w:t>
      </w:r>
      <w:proofErr w:type="spellStart"/>
      <w:r w:rsidRPr="00FD53CC">
        <w:rPr>
          <w:highlight w:val="yellow"/>
        </w:rPr>
        <w:t>In</w:t>
      </w:r>
      <w:proofErr w:type="spellEnd"/>
      <w:r w:rsidRPr="00FD53CC">
        <w:rPr>
          <w:highlight w:val="yellow"/>
        </w:rPr>
        <w:t xml:space="preserve"> </w:t>
      </w:r>
      <w:proofErr w:type="spellStart"/>
      <w:r w:rsidRPr="00FD53CC">
        <w:rPr>
          <w:i/>
          <w:iCs/>
          <w:highlight w:val="yellow"/>
        </w:rPr>
        <w:t>Title</w:t>
      </w:r>
      <w:proofErr w:type="spellEnd"/>
      <w:r w:rsidRPr="00FD53CC">
        <w:rPr>
          <w:i/>
          <w:iCs/>
          <w:highlight w:val="yellow"/>
        </w:rPr>
        <w:t xml:space="preserve"> </w:t>
      </w:r>
      <w:proofErr w:type="spellStart"/>
      <w:r w:rsidRPr="00FD53CC">
        <w:rPr>
          <w:i/>
          <w:iCs/>
          <w:highlight w:val="yellow"/>
        </w:rPr>
        <w:t>of</w:t>
      </w:r>
      <w:proofErr w:type="spellEnd"/>
      <w:r w:rsidRPr="00FD53CC">
        <w:rPr>
          <w:i/>
          <w:iCs/>
          <w:highlight w:val="yellow"/>
        </w:rPr>
        <w:t xml:space="preserve"> </w:t>
      </w:r>
      <w:proofErr w:type="spellStart"/>
      <w:r w:rsidRPr="00FD53CC">
        <w:rPr>
          <w:i/>
          <w:iCs/>
          <w:highlight w:val="yellow"/>
        </w:rPr>
        <w:t>conference</w:t>
      </w:r>
      <w:proofErr w:type="spellEnd"/>
      <w:r w:rsidRPr="00FD53CC">
        <w:rPr>
          <w:highlight w:val="yellow"/>
        </w:rPr>
        <w:t xml:space="preserve"> (</w:t>
      </w:r>
      <w:proofErr w:type="spellStart"/>
      <w:r w:rsidRPr="00FD53CC">
        <w:rPr>
          <w:highlight w:val="yellow"/>
        </w:rPr>
        <w:t>pp</w:t>
      </w:r>
      <w:proofErr w:type="spellEnd"/>
      <w:r w:rsidRPr="00FD53CC">
        <w:rPr>
          <w:highlight w:val="yellow"/>
        </w:rPr>
        <w:t>. xx–xx). Publisher</w:t>
      </w:r>
      <w:r w:rsidR="00FD53CC" w:rsidRPr="00FD53CC">
        <w:rPr>
          <w:highlight w:val="yellow"/>
        </w:rPr>
        <w:t xml:space="preserve"> (</w:t>
      </w:r>
      <w:proofErr w:type="spellStart"/>
      <w:r w:rsidR="00FD53CC" w:rsidRPr="00FD53CC">
        <w:rPr>
          <w:highlight w:val="yellow"/>
        </w:rPr>
        <w:t>if</w:t>
      </w:r>
      <w:proofErr w:type="spellEnd"/>
      <w:r w:rsidR="00FD53CC" w:rsidRPr="00FD53CC">
        <w:rPr>
          <w:highlight w:val="yellow"/>
        </w:rPr>
        <w:t xml:space="preserve"> </w:t>
      </w:r>
      <w:proofErr w:type="spellStart"/>
      <w:r w:rsidR="00FD53CC" w:rsidRPr="00FD53CC">
        <w:rPr>
          <w:highlight w:val="yellow"/>
        </w:rPr>
        <w:t>applicable</w:t>
      </w:r>
      <w:proofErr w:type="spellEnd"/>
      <w:r w:rsidR="00FD53CC" w:rsidRPr="00FD53CC">
        <w:rPr>
          <w:highlight w:val="yellow"/>
        </w:rPr>
        <w:t>)</w:t>
      </w:r>
      <w:r w:rsidRPr="00FD53CC">
        <w:rPr>
          <w:highlight w:val="yellow"/>
        </w:rPr>
        <w:t>. URL</w:t>
      </w:r>
      <w:r w:rsidR="00425A48" w:rsidRPr="00FD53CC">
        <w:rPr>
          <w:highlight w:val="yellow"/>
        </w:rPr>
        <w:t>.</w:t>
      </w:r>
    </w:p>
    <w:p w14:paraId="38CC2876" w14:textId="6B216025" w:rsidR="00DC39FC" w:rsidRDefault="00DC39FC" w:rsidP="00DB125A">
      <w:pPr>
        <w:pStyle w:val="ListParagraph"/>
        <w:jc w:val="both"/>
        <w:rPr>
          <w:highlight w:val="yellow"/>
        </w:rPr>
      </w:pPr>
      <w:r>
        <w:t xml:space="preserve">Jankauskaitė, L. (2022). </w:t>
      </w:r>
      <w:proofErr w:type="spellStart"/>
      <w:r w:rsidR="00FD53CC" w:rsidRPr="00FD53CC">
        <w:t>Developing</w:t>
      </w:r>
      <w:proofErr w:type="spellEnd"/>
      <w:r w:rsidR="00FD53CC" w:rsidRPr="00FD53CC">
        <w:t xml:space="preserve"> </w:t>
      </w:r>
      <w:proofErr w:type="spellStart"/>
      <w:r w:rsidR="00FD53CC" w:rsidRPr="00FD53CC">
        <w:t>digital</w:t>
      </w:r>
      <w:proofErr w:type="spellEnd"/>
      <w:r w:rsidR="00FD53CC" w:rsidRPr="00FD53CC">
        <w:t xml:space="preserve"> </w:t>
      </w:r>
      <w:proofErr w:type="spellStart"/>
      <w:r w:rsidR="00FD53CC" w:rsidRPr="00FD53CC">
        <w:t>competences</w:t>
      </w:r>
      <w:proofErr w:type="spellEnd"/>
      <w:r w:rsidR="00FD53CC" w:rsidRPr="00FD53CC">
        <w:t xml:space="preserve"> </w:t>
      </w:r>
      <w:proofErr w:type="spellStart"/>
      <w:r w:rsidR="00FD53CC" w:rsidRPr="00FD53CC">
        <w:t>in</w:t>
      </w:r>
      <w:proofErr w:type="spellEnd"/>
      <w:r w:rsidR="00FD53CC" w:rsidRPr="00FD53CC">
        <w:t xml:space="preserve"> </w:t>
      </w:r>
      <w:proofErr w:type="spellStart"/>
      <w:r w:rsidR="00FD53CC" w:rsidRPr="00FD53CC">
        <w:t>primary</w:t>
      </w:r>
      <w:proofErr w:type="spellEnd"/>
      <w:r w:rsidR="00FD53CC" w:rsidRPr="00FD53CC">
        <w:t xml:space="preserve"> </w:t>
      </w:r>
      <w:proofErr w:type="spellStart"/>
      <w:r w:rsidR="00FD53CC" w:rsidRPr="00FD53CC">
        <w:t>education</w:t>
      </w:r>
      <w:proofErr w:type="spellEnd"/>
      <w:r w:rsidR="00FD53CC" w:rsidRPr="00FD53CC">
        <w:t xml:space="preserve">. </w:t>
      </w:r>
      <w:proofErr w:type="spellStart"/>
      <w:r w:rsidR="00FD53CC" w:rsidRPr="00FD53CC">
        <w:t>In</w:t>
      </w:r>
      <w:proofErr w:type="spellEnd"/>
      <w:r w:rsidR="00FD53CC" w:rsidRPr="00FD53CC">
        <w:t xml:space="preserve"> </w:t>
      </w:r>
      <w:proofErr w:type="spellStart"/>
      <w:r w:rsidR="00FD53CC" w:rsidRPr="001B29B1">
        <w:rPr>
          <w:i/>
          <w:iCs/>
        </w:rPr>
        <w:t>Proceedings</w:t>
      </w:r>
      <w:proofErr w:type="spellEnd"/>
      <w:r w:rsidR="00FD53CC" w:rsidRPr="001B29B1">
        <w:rPr>
          <w:i/>
          <w:iCs/>
        </w:rPr>
        <w:t xml:space="preserve"> </w:t>
      </w:r>
      <w:proofErr w:type="spellStart"/>
      <w:r w:rsidR="00FD53CC" w:rsidRPr="001B29B1">
        <w:rPr>
          <w:i/>
          <w:iCs/>
        </w:rPr>
        <w:t>of</w:t>
      </w:r>
      <w:proofErr w:type="spellEnd"/>
      <w:r w:rsidR="00FD53CC" w:rsidRPr="001B29B1">
        <w:rPr>
          <w:i/>
          <w:iCs/>
        </w:rPr>
        <w:t xml:space="preserve"> </w:t>
      </w:r>
      <w:proofErr w:type="spellStart"/>
      <w:r w:rsidR="00FD53CC" w:rsidRPr="001B29B1">
        <w:rPr>
          <w:i/>
          <w:iCs/>
        </w:rPr>
        <w:t>the</w:t>
      </w:r>
      <w:proofErr w:type="spellEnd"/>
      <w:r w:rsidR="00FD53CC" w:rsidRPr="001B29B1">
        <w:rPr>
          <w:i/>
          <w:iCs/>
        </w:rPr>
        <w:t xml:space="preserve"> </w:t>
      </w:r>
      <w:proofErr w:type="spellStart"/>
      <w:r w:rsidR="00FD53CC" w:rsidRPr="001B29B1">
        <w:rPr>
          <w:i/>
          <w:iCs/>
        </w:rPr>
        <w:t>Educational</w:t>
      </w:r>
      <w:proofErr w:type="spellEnd"/>
      <w:r w:rsidR="00FD53CC" w:rsidRPr="001B29B1">
        <w:rPr>
          <w:i/>
          <w:iCs/>
        </w:rPr>
        <w:t xml:space="preserve"> </w:t>
      </w:r>
      <w:proofErr w:type="spellStart"/>
      <w:r w:rsidR="00FD53CC" w:rsidRPr="001B29B1">
        <w:rPr>
          <w:i/>
          <w:iCs/>
        </w:rPr>
        <w:t>Innovations</w:t>
      </w:r>
      <w:proofErr w:type="spellEnd"/>
      <w:r w:rsidR="00FD53CC" w:rsidRPr="001B29B1">
        <w:rPr>
          <w:i/>
          <w:iCs/>
        </w:rPr>
        <w:t xml:space="preserve"> </w:t>
      </w:r>
      <w:proofErr w:type="spellStart"/>
      <w:r w:rsidR="00FD53CC" w:rsidRPr="001B29B1">
        <w:rPr>
          <w:i/>
          <w:iCs/>
        </w:rPr>
        <w:t>Conference</w:t>
      </w:r>
      <w:proofErr w:type="spellEnd"/>
      <w:r w:rsidR="00FD53CC" w:rsidRPr="00FD53CC">
        <w:t xml:space="preserve"> (</w:t>
      </w:r>
      <w:proofErr w:type="spellStart"/>
      <w:r w:rsidR="00FD53CC" w:rsidRPr="00FD53CC">
        <w:t>pp</w:t>
      </w:r>
      <w:proofErr w:type="spellEnd"/>
      <w:r w:rsidR="00FD53CC" w:rsidRPr="00FD53CC">
        <w:t>. 12–18). https://conference.svietimas.lt/2022papers.pdf</w:t>
      </w:r>
    </w:p>
    <w:p w14:paraId="172A1AAB" w14:textId="1831041B" w:rsidR="006D7901" w:rsidRPr="00647B72" w:rsidRDefault="00647B72" w:rsidP="00395AB5">
      <w:pPr>
        <w:pStyle w:val="ListParagraph"/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647B72">
        <w:rPr>
          <w:highlight w:val="yellow"/>
        </w:rPr>
        <w:t>Conference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Presentation</w:t>
      </w:r>
      <w:proofErr w:type="spellEnd"/>
      <w:r w:rsidRPr="00647B72">
        <w:rPr>
          <w:highlight w:val="yellow"/>
        </w:rPr>
        <w:t xml:space="preserve"> (</w:t>
      </w:r>
      <w:proofErr w:type="spellStart"/>
      <w:r w:rsidRPr="00647B72">
        <w:rPr>
          <w:highlight w:val="yellow"/>
        </w:rPr>
        <w:t>Not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Published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in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Proceedings</w:t>
      </w:r>
      <w:proofErr w:type="spellEnd"/>
      <w:r w:rsidRPr="00647B72">
        <w:rPr>
          <w:highlight w:val="yellow"/>
        </w:rPr>
        <w:t>)</w:t>
      </w:r>
      <w:r w:rsidR="006D7901" w:rsidRPr="00647B72">
        <w:rPr>
          <w:highlight w:val="yellow"/>
        </w:rPr>
        <w:t>:</w:t>
      </w:r>
    </w:p>
    <w:p w14:paraId="618A76D6" w14:textId="71DD7536" w:rsidR="006D7901" w:rsidRPr="00647B72" w:rsidRDefault="00647B72" w:rsidP="00DB125A">
      <w:pPr>
        <w:pStyle w:val="ListParagraph"/>
        <w:jc w:val="both"/>
        <w:rPr>
          <w:highlight w:val="yellow"/>
        </w:rPr>
      </w:pPr>
      <w:proofErr w:type="spellStart"/>
      <w:r w:rsidRPr="00647B72">
        <w:rPr>
          <w:highlight w:val="yellow"/>
        </w:rPr>
        <w:t>Author</w:t>
      </w:r>
      <w:proofErr w:type="spellEnd"/>
      <w:r w:rsidRPr="00647B72">
        <w:rPr>
          <w:highlight w:val="yellow"/>
        </w:rPr>
        <w:t>(s) (</w:t>
      </w:r>
      <w:proofErr w:type="spellStart"/>
      <w:r w:rsidRPr="00647B72">
        <w:rPr>
          <w:highlight w:val="yellow"/>
        </w:rPr>
        <w:t>Year</w:t>
      </w:r>
      <w:proofErr w:type="spellEnd"/>
      <w:r w:rsidRPr="00647B72">
        <w:rPr>
          <w:highlight w:val="yellow"/>
        </w:rPr>
        <w:t xml:space="preserve">, </w:t>
      </w:r>
      <w:proofErr w:type="spellStart"/>
      <w:r w:rsidRPr="00647B72">
        <w:rPr>
          <w:highlight w:val="yellow"/>
        </w:rPr>
        <w:t>Month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Day</w:t>
      </w:r>
      <w:proofErr w:type="spellEnd"/>
      <w:r w:rsidRPr="00647B72">
        <w:rPr>
          <w:highlight w:val="yellow"/>
        </w:rPr>
        <w:t xml:space="preserve">). </w:t>
      </w:r>
      <w:proofErr w:type="spellStart"/>
      <w:r w:rsidRPr="00647B72">
        <w:rPr>
          <w:highlight w:val="yellow"/>
        </w:rPr>
        <w:t>Title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of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presentation</w:t>
      </w:r>
      <w:proofErr w:type="spellEnd"/>
      <w:r w:rsidRPr="00647B72">
        <w:rPr>
          <w:highlight w:val="yellow"/>
        </w:rPr>
        <w:t xml:space="preserve"> [</w:t>
      </w:r>
      <w:proofErr w:type="spellStart"/>
      <w:r w:rsidRPr="00647B72">
        <w:rPr>
          <w:highlight w:val="yellow"/>
        </w:rPr>
        <w:t>Conference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presentation</w:t>
      </w:r>
      <w:proofErr w:type="spellEnd"/>
      <w:r w:rsidRPr="00647B72">
        <w:rPr>
          <w:highlight w:val="yellow"/>
        </w:rPr>
        <w:t xml:space="preserve">]. </w:t>
      </w:r>
      <w:r w:rsidRPr="00647B72">
        <w:rPr>
          <w:i/>
          <w:iCs/>
          <w:highlight w:val="yellow"/>
        </w:rPr>
        <w:t xml:space="preserve">Name </w:t>
      </w:r>
      <w:proofErr w:type="spellStart"/>
      <w:r w:rsidRPr="00647B72">
        <w:rPr>
          <w:i/>
          <w:iCs/>
          <w:highlight w:val="yellow"/>
        </w:rPr>
        <w:t>of</w:t>
      </w:r>
      <w:proofErr w:type="spellEnd"/>
      <w:r w:rsidRPr="00647B72">
        <w:rPr>
          <w:i/>
          <w:iCs/>
          <w:highlight w:val="yellow"/>
        </w:rPr>
        <w:t xml:space="preserve"> </w:t>
      </w:r>
      <w:proofErr w:type="spellStart"/>
      <w:r w:rsidRPr="00647B72">
        <w:rPr>
          <w:i/>
          <w:iCs/>
          <w:highlight w:val="yellow"/>
        </w:rPr>
        <w:t>Conference</w:t>
      </w:r>
      <w:proofErr w:type="spellEnd"/>
      <w:r w:rsidRPr="00647B72">
        <w:rPr>
          <w:highlight w:val="yellow"/>
        </w:rPr>
        <w:t xml:space="preserve">, </w:t>
      </w:r>
      <w:proofErr w:type="spellStart"/>
      <w:r w:rsidRPr="00647B72">
        <w:rPr>
          <w:highlight w:val="yellow"/>
        </w:rPr>
        <w:t>City</w:t>
      </w:r>
      <w:proofErr w:type="spellEnd"/>
      <w:r w:rsidRPr="00647B72">
        <w:rPr>
          <w:highlight w:val="yellow"/>
        </w:rPr>
        <w:t xml:space="preserve">, </w:t>
      </w:r>
      <w:proofErr w:type="spellStart"/>
      <w:r w:rsidRPr="00647B72">
        <w:rPr>
          <w:highlight w:val="yellow"/>
        </w:rPr>
        <w:t>Country</w:t>
      </w:r>
      <w:proofErr w:type="spellEnd"/>
      <w:r w:rsidRPr="00647B72">
        <w:rPr>
          <w:highlight w:val="yellow"/>
        </w:rPr>
        <w:t>. URL (</w:t>
      </w:r>
      <w:proofErr w:type="spellStart"/>
      <w:r w:rsidRPr="00647B72">
        <w:rPr>
          <w:highlight w:val="yellow"/>
        </w:rPr>
        <w:t>if</w:t>
      </w:r>
      <w:proofErr w:type="spellEnd"/>
      <w:r w:rsidRPr="00647B72">
        <w:rPr>
          <w:highlight w:val="yellow"/>
        </w:rPr>
        <w:t xml:space="preserve"> </w:t>
      </w:r>
      <w:proofErr w:type="spellStart"/>
      <w:r w:rsidRPr="00647B72">
        <w:rPr>
          <w:highlight w:val="yellow"/>
        </w:rPr>
        <w:t>available</w:t>
      </w:r>
      <w:proofErr w:type="spellEnd"/>
      <w:r w:rsidRPr="00647B72">
        <w:rPr>
          <w:highlight w:val="yellow"/>
        </w:rPr>
        <w:t>)</w:t>
      </w:r>
      <w:r w:rsidR="00425A48" w:rsidRPr="00647B72">
        <w:rPr>
          <w:highlight w:val="yellow"/>
        </w:rPr>
        <w:t>.</w:t>
      </w:r>
    </w:p>
    <w:p w14:paraId="6249AE36" w14:textId="0AB01F82" w:rsidR="00DC39FC" w:rsidRDefault="00DC39FC" w:rsidP="00DB125A">
      <w:pPr>
        <w:pStyle w:val="ListParagraph"/>
        <w:jc w:val="both"/>
        <w:rPr>
          <w:highlight w:val="yellow"/>
        </w:rPr>
      </w:pPr>
      <w:r>
        <w:t xml:space="preserve">Kazlauskas, T. </w:t>
      </w:r>
      <w:r w:rsidR="00647B72">
        <w:t>(</w:t>
      </w:r>
      <w:r w:rsidR="00647B72" w:rsidRPr="00647B72">
        <w:t xml:space="preserve">2023, </w:t>
      </w:r>
      <w:proofErr w:type="spellStart"/>
      <w:r w:rsidR="00647B72" w:rsidRPr="00647B72">
        <w:t>May</w:t>
      </w:r>
      <w:proofErr w:type="spellEnd"/>
      <w:r w:rsidR="00647B72" w:rsidRPr="00647B72">
        <w:t xml:space="preserve"> 5). </w:t>
      </w:r>
      <w:proofErr w:type="spellStart"/>
      <w:r w:rsidR="00647B72" w:rsidRPr="00647B72">
        <w:t>Artificial</w:t>
      </w:r>
      <w:proofErr w:type="spellEnd"/>
      <w:r w:rsidR="00647B72" w:rsidRPr="00647B72">
        <w:t xml:space="preserve"> </w:t>
      </w:r>
      <w:proofErr w:type="spellStart"/>
      <w:r w:rsidR="00647B72" w:rsidRPr="00647B72">
        <w:t>intelligence</w:t>
      </w:r>
      <w:proofErr w:type="spellEnd"/>
      <w:r w:rsidR="00647B72" w:rsidRPr="00647B72">
        <w:t xml:space="preserve"> </w:t>
      </w:r>
      <w:proofErr w:type="spellStart"/>
      <w:r w:rsidR="00647B72" w:rsidRPr="00647B72">
        <w:t>in</w:t>
      </w:r>
      <w:proofErr w:type="spellEnd"/>
      <w:r w:rsidR="00647B72" w:rsidRPr="00647B72">
        <w:t xml:space="preserve"> </w:t>
      </w:r>
      <w:proofErr w:type="spellStart"/>
      <w:r w:rsidR="00647B72" w:rsidRPr="00647B72">
        <w:t>education</w:t>
      </w:r>
      <w:proofErr w:type="spellEnd"/>
      <w:r w:rsidR="00647B72" w:rsidRPr="00647B72">
        <w:t xml:space="preserve"> [</w:t>
      </w:r>
      <w:proofErr w:type="spellStart"/>
      <w:r w:rsidR="00647B72" w:rsidRPr="00647B72">
        <w:t>Conference</w:t>
      </w:r>
      <w:proofErr w:type="spellEnd"/>
      <w:r w:rsidR="00647B72" w:rsidRPr="00647B72">
        <w:t xml:space="preserve"> </w:t>
      </w:r>
      <w:proofErr w:type="spellStart"/>
      <w:r w:rsidR="00647B72" w:rsidRPr="00647B72">
        <w:t>presentation</w:t>
      </w:r>
      <w:proofErr w:type="spellEnd"/>
      <w:r w:rsidR="00647B72" w:rsidRPr="00647B72">
        <w:t xml:space="preserve">]. </w:t>
      </w:r>
      <w:r w:rsidR="00647B72" w:rsidRPr="00647B72">
        <w:rPr>
          <w:i/>
          <w:iCs/>
        </w:rPr>
        <w:t xml:space="preserve">International </w:t>
      </w:r>
      <w:proofErr w:type="spellStart"/>
      <w:r w:rsidR="00647B72" w:rsidRPr="00647B72">
        <w:rPr>
          <w:i/>
          <w:iCs/>
        </w:rPr>
        <w:t>Scientific</w:t>
      </w:r>
      <w:proofErr w:type="spellEnd"/>
      <w:r w:rsidR="00647B72" w:rsidRPr="00647B72">
        <w:rPr>
          <w:i/>
          <w:iCs/>
        </w:rPr>
        <w:t xml:space="preserve"> </w:t>
      </w:r>
      <w:proofErr w:type="spellStart"/>
      <w:r w:rsidR="00647B72" w:rsidRPr="00647B72">
        <w:rPr>
          <w:i/>
          <w:iCs/>
        </w:rPr>
        <w:t>Conference</w:t>
      </w:r>
      <w:proofErr w:type="spellEnd"/>
      <w:r w:rsidR="00647B72" w:rsidRPr="00647B72">
        <w:rPr>
          <w:i/>
          <w:iCs/>
        </w:rPr>
        <w:t xml:space="preserve"> “</w:t>
      </w:r>
      <w:proofErr w:type="spellStart"/>
      <w:r w:rsidR="00647B72" w:rsidRPr="00647B72">
        <w:rPr>
          <w:i/>
          <w:iCs/>
        </w:rPr>
        <w:t>Technology</w:t>
      </w:r>
      <w:proofErr w:type="spellEnd"/>
      <w:r w:rsidR="00647B72" w:rsidRPr="00647B72">
        <w:rPr>
          <w:i/>
          <w:iCs/>
        </w:rPr>
        <w:t xml:space="preserve"> </w:t>
      </w:r>
      <w:proofErr w:type="spellStart"/>
      <w:r w:rsidR="00647B72" w:rsidRPr="00647B72">
        <w:rPr>
          <w:i/>
          <w:iCs/>
        </w:rPr>
        <w:t>and</w:t>
      </w:r>
      <w:proofErr w:type="spellEnd"/>
      <w:r w:rsidR="00647B72" w:rsidRPr="00647B72">
        <w:rPr>
          <w:i/>
          <w:iCs/>
        </w:rPr>
        <w:t xml:space="preserve"> </w:t>
      </w:r>
      <w:proofErr w:type="spellStart"/>
      <w:r w:rsidR="00647B72" w:rsidRPr="00647B72">
        <w:rPr>
          <w:i/>
          <w:iCs/>
        </w:rPr>
        <w:t>Education</w:t>
      </w:r>
      <w:proofErr w:type="spellEnd"/>
      <w:r w:rsidR="00647B72" w:rsidRPr="00647B72">
        <w:rPr>
          <w:i/>
          <w:iCs/>
        </w:rPr>
        <w:t>”</w:t>
      </w:r>
      <w:r w:rsidR="00647B72" w:rsidRPr="00647B72">
        <w:t>, Kaunas, Lithuania. https://example.com/presentation</w:t>
      </w:r>
    </w:p>
    <w:p w14:paraId="494C2B1F" w14:textId="2C9FA498" w:rsidR="00395AB5" w:rsidRPr="00F119B3" w:rsidRDefault="00395AB5" w:rsidP="00395AB5">
      <w:pPr>
        <w:pStyle w:val="ListParagraph"/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F119B3">
        <w:rPr>
          <w:highlight w:val="yellow"/>
        </w:rPr>
        <w:t>Web</w:t>
      </w:r>
      <w:proofErr w:type="spellEnd"/>
      <w:r w:rsidRPr="00F119B3">
        <w:rPr>
          <w:highlight w:val="yellow"/>
        </w:rPr>
        <w:t xml:space="preserve"> </w:t>
      </w:r>
      <w:proofErr w:type="spellStart"/>
      <w:r w:rsidR="00827305">
        <w:rPr>
          <w:highlight w:val="yellow"/>
        </w:rPr>
        <w:t>citation</w:t>
      </w:r>
      <w:proofErr w:type="spellEnd"/>
      <w:r w:rsidR="00827305">
        <w:rPr>
          <w:highlight w:val="yellow"/>
        </w:rPr>
        <w:t xml:space="preserve"> </w:t>
      </w:r>
      <w:proofErr w:type="spellStart"/>
      <w:r w:rsidR="00827305">
        <w:rPr>
          <w:highlight w:val="yellow"/>
        </w:rPr>
        <w:t>guidelines</w:t>
      </w:r>
      <w:proofErr w:type="spellEnd"/>
      <w:r w:rsidR="00827305">
        <w:rPr>
          <w:highlight w:val="yellow"/>
        </w:rPr>
        <w:t xml:space="preserve">: </w:t>
      </w:r>
      <w:proofErr w:type="spellStart"/>
      <w:r w:rsidR="00827305" w:rsidRPr="00827305">
        <w:rPr>
          <w:highlight w:val="yellow"/>
        </w:rPr>
        <w:t>Author</w:t>
      </w:r>
      <w:proofErr w:type="spellEnd"/>
      <w:r w:rsidR="00827305" w:rsidRPr="00827305">
        <w:rPr>
          <w:highlight w:val="yellow"/>
        </w:rPr>
        <w:t>(s). (</w:t>
      </w:r>
      <w:proofErr w:type="spellStart"/>
      <w:r w:rsidR="00827305" w:rsidRPr="00827305">
        <w:rPr>
          <w:highlight w:val="yellow"/>
        </w:rPr>
        <w:t>Year</w:t>
      </w:r>
      <w:proofErr w:type="spellEnd"/>
      <w:r w:rsidR="00827305" w:rsidRPr="00827305">
        <w:rPr>
          <w:highlight w:val="yellow"/>
        </w:rPr>
        <w:t xml:space="preserve">, </w:t>
      </w:r>
      <w:proofErr w:type="spellStart"/>
      <w:r w:rsidR="00827305" w:rsidRPr="00827305">
        <w:rPr>
          <w:highlight w:val="yellow"/>
        </w:rPr>
        <w:t>Month</w:t>
      </w:r>
      <w:proofErr w:type="spellEnd"/>
      <w:r w:rsidR="00827305" w:rsidRPr="00827305">
        <w:rPr>
          <w:highlight w:val="yellow"/>
        </w:rPr>
        <w:t xml:space="preserve"> </w:t>
      </w:r>
      <w:proofErr w:type="spellStart"/>
      <w:r w:rsidR="00827305" w:rsidRPr="00827305">
        <w:rPr>
          <w:highlight w:val="yellow"/>
        </w:rPr>
        <w:t>Day</w:t>
      </w:r>
      <w:proofErr w:type="spellEnd"/>
      <w:r w:rsidR="00827305" w:rsidRPr="00827305">
        <w:rPr>
          <w:highlight w:val="yellow"/>
        </w:rPr>
        <w:t xml:space="preserve">). </w:t>
      </w:r>
      <w:proofErr w:type="spellStart"/>
      <w:r w:rsidR="00827305" w:rsidRPr="00827305">
        <w:rPr>
          <w:i/>
          <w:iCs/>
          <w:highlight w:val="yellow"/>
        </w:rPr>
        <w:t>Title</w:t>
      </w:r>
      <w:proofErr w:type="spellEnd"/>
      <w:r w:rsidR="00827305" w:rsidRPr="00827305">
        <w:rPr>
          <w:i/>
          <w:iCs/>
          <w:highlight w:val="yellow"/>
        </w:rPr>
        <w:t xml:space="preserve"> </w:t>
      </w:r>
      <w:proofErr w:type="spellStart"/>
      <w:r w:rsidR="00827305" w:rsidRPr="00827305">
        <w:rPr>
          <w:i/>
          <w:iCs/>
          <w:highlight w:val="yellow"/>
        </w:rPr>
        <w:t>of</w:t>
      </w:r>
      <w:proofErr w:type="spellEnd"/>
      <w:r w:rsidR="00827305" w:rsidRPr="00827305">
        <w:rPr>
          <w:i/>
          <w:iCs/>
          <w:highlight w:val="yellow"/>
        </w:rPr>
        <w:t xml:space="preserve"> </w:t>
      </w:r>
      <w:proofErr w:type="spellStart"/>
      <w:r w:rsidR="00827305" w:rsidRPr="00827305">
        <w:rPr>
          <w:i/>
          <w:iCs/>
          <w:highlight w:val="yellow"/>
        </w:rPr>
        <w:t>webpage</w:t>
      </w:r>
      <w:proofErr w:type="spellEnd"/>
      <w:r w:rsidR="00827305" w:rsidRPr="00827305">
        <w:rPr>
          <w:highlight w:val="yellow"/>
        </w:rPr>
        <w:t xml:space="preserve">. </w:t>
      </w:r>
      <w:proofErr w:type="spellStart"/>
      <w:r w:rsidR="00827305" w:rsidRPr="00827305">
        <w:rPr>
          <w:rStyle w:val="Emphasis"/>
          <w:i w:val="0"/>
          <w:iCs w:val="0"/>
          <w:highlight w:val="yellow"/>
        </w:rPr>
        <w:t>Website</w:t>
      </w:r>
      <w:proofErr w:type="spellEnd"/>
      <w:r w:rsidR="00827305" w:rsidRPr="00827305">
        <w:rPr>
          <w:rStyle w:val="Emphasis"/>
          <w:i w:val="0"/>
          <w:iCs w:val="0"/>
          <w:highlight w:val="yellow"/>
        </w:rPr>
        <w:t xml:space="preserve"> Name</w:t>
      </w:r>
      <w:r w:rsidR="00827305" w:rsidRPr="00827305">
        <w:rPr>
          <w:rStyle w:val="Emphasis"/>
          <w:highlight w:val="yellow"/>
        </w:rPr>
        <w:t>.</w:t>
      </w:r>
      <w:r w:rsidR="00827305" w:rsidRPr="00827305">
        <w:rPr>
          <w:highlight w:val="yellow"/>
        </w:rPr>
        <w:t xml:space="preserve"> URL</w:t>
      </w:r>
      <w:r w:rsidR="00425A48" w:rsidRPr="00827305">
        <w:rPr>
          <w:highlight w:val="yellow"/>
        </w:rPr>
        <w:t>.</w:t>
      </w:r>
    </w:p>
    <w:p w14:paraId="52B0A7E1" w14:textId="1978FC4A" w:rsidR="00913BE8" w:rsidRDefault="00827305" w:rsidP="00425A48">
      <w:pPr>
        <w:pStyle w:val="ListParagraph"/>
        <w:jc w:val="both"/>
      </w:pPr>
      <w:r w:rsidRPr="00827305">
        <w:t xml:space="preserve">Jankauskas, T. (2023, </w:t>
      </w:r>
      <w:proofErr w:type="spellStart"/>
      <w:r w:rsidRPr="00827305">
        <w:t>April</w:t>
      </w:r>
      <w:proofErr w:type="spellEnd"/>
      <w:r w:rsidRPr="00827305">
        <w:t xml:space="preserve"> 10). </w:t>
      </w:r>
      <w:proofErr w:type="spellStart"/>
      <w:r w:rsidRPr="00827305">
        <w:rPr>
          <w:i/>
          <w:iCs/>
        </w:rPr>
        <w:t>How</w:t>
      </w:r>
      <w:proofErr w:type="spellEnd"/>
      <w:r w:rsidRPr="00827305">
        <w:rPr>
          <w:i/>
          <w:iCs/>
        </w:rPr>
        <w:t xml:space="preserve"> </w:t>
      </w:r>
      <w:proofErr w:type="spellStart"/>
      <w:r w:rsidRPr="00827305">
        <w:rPr>
          <w:i/>
          <w:iCs/>
        </w:rPr>
        <w:t>artificial</w:t>
      </w:r>
      <w:proofErr w:type="spellEnd"/>
      <w:r w:rsidRPr="00827305">
        <w:rPr>
          <w:i/>
          <w:iCs/>
        </w:rPr>
        <w:t xml:space="preserve"> </w:t>
      </w:r>
      <w:proofErr w:type="spellStart"/>
      <w:r w:rsidRPr="00827305">
        <w:rPr>
          <w:i/>
          <w:iCs/>
        </w:rPr>
        <w:t>intelligence</w:t>
      </w:r>
      <w:proofErr w:type="spellEnd"/>
      <w:r w:rsidRPr="00827305">
        <w:rPr>
          <w:i/>
          <w:iCs/>
        </w:rPr>
        <w:t xml:space="preserve"> </w:t>
      </w:r>
      <w:proofErr w:type="spellStart"/>
      <w:r w:rsidRPr="00827305">
        <w:rPr>
          <w:i/>
          <w:iCs/>
        </w:rPr>
        <w:t>transforms</w:t>
      </w:r>
      <w:proofErr w:type="spellEnd"/>
      <w:r w:rsidRPr="00827305">
        <w:rPr>
          <w:i/>
          <w:iCs/>
        </w:rPr>
        <w:t xml:space="preserve"> </w:t>
      </w:r>
      <w:proofErr w:type="spellStart"/>
      <w:r w:rsidRPr="00827305">
        <w:rPr>
          <w:i/>
          <w:iCs/>
        </w:rPr>
        <w:t>education</w:t>
      </w:r>
      <w:proofErr w:type="spellEnd"/>
      <w:r w:rsidRPr="00827305">
        <w:t xml:space="preserve">. </w:t>
      </w:r>
      <w:proofErr w:type="spellStart"/>
      <w:r w:rsidRPr="00827305">
        <w:t>EdTech</w:t>
      </w:r>
      <w:proofErr w:type="spellEnd"/>
      <w:r w:rsidRPr="00827305">
        <w:t xml:space="preserve"> </w:t>
      </w:r>
      <w:proofErr w:type="spellStart"/>
      <w:r w:rsidRPr="00827305">
        <w:t>Insights</w:t>
      </w:r>
      <w:proofErr w:type="spellEnd"/>
      <w:r w:rsidRPr="00827305">
        <w:t>. https://www.edtechinsights.org/ai-education</w:t>
      </w:r>
      <w:r w:rsidR="00913BE8">
        <w:t xml:space="preserve"> </w:t>
      </w:r>
    </w:p>
    <w:bookmarkEnd w:id="33"/>
    <w:p w14:paraId="318560DA" w14:textId="77777777" w:rsidR="001957AA" w:rsidRPr="00861B08" w:rsidRDefault="001957AA" w:rsidP="00861B08">
      <w:pPr>
        <w:pStyle w:val="ListParagraph"/>
        <w:numPr>
          <w:ilvl w:val="0"/>
          <w:numId w:val="2"/>
        </w:numPr>
        <w:jc w:val="both"/>
      </w:pPr>
      <w:r>
        <w:t>...</w:t>
      </w:r>
    </w:p>
    <w:p w14:paraId="33B7956B" w14:textId="77777777" w:rsidR="00067466" w:rsidRDefault="00067466">
      <w:r>
        <w:br w:type="page"/>
      </w:r>
    </w:p>
    <w:p w14:paraId="24EC097B" w14:textId="23B5BEF8" w:rsidR="00067466" w:rsidRDefault="003F154D" w:rsidP="006C044D">
      <w:pPr>
        <w:pStyle w:val="BDSkyriusnenumeruojamas"/>
      </w:pPr>
      <w:bookmarkStart w:id="34" w:name="_Toc214370753"/>
      <w:proofErr w:type="spellStart"/>
      <w:r w:rsidRPr="003F154D">
        <w:lastRenderedPageBreak/>
        <w:t>Appendices</w:t>
      </w:r>
      <w:bookmarkEnd w:id="34"/>
      <w:proofErr w:type="spellEnd"/>
    </w:p>
    <w:p w14:paraId="0E3484D6" w14:textId="60A71A1C" w:rsidR="006554F6" w:rsidRDefault="00AA662A" w:rsidP="00AA662A">
      <w:pPr>
        <w:pStyle w:val="BDpriedoSkyrius1lygio"/>
        <w:numPr>
          <w:ilvl w:val="0"/>
          <w:numId w:val="0"/>
        </w:numPr>
        <w:ind w:left="357"/>
      </w:pPr>
      <w:bookmarkStart w:id="35" w:name="_Toc214370754"/>
      <w:proofErr w:type="spellStart"/>
      <w:r>
        <w:t>Appendix</w:t>
      </w:r>
      <w:proofErr w:type="spellEnd"/>
      <w:r>
        <w:t xml:space="preserve"> A. </w:t>
      </w:r>
      <w:proofErr w:type="spellStart"/>
      <w:r w:rsidR="003F154D" w:rsidRPr="003F154D">
        <w:t>Title</w:t>
      </w:r>
      <w:proofErr w:type="spellEnd"/>
      <w:r w:rsidR="003F154D" w:rsidRPr="003F154D">
        <w:t xml:space="preserve"> </w:t>
      </w:r>
      <w:proofErr w:type="spellStart"/>
      <w:r w:rsidR="003F154D" w:rsidRPr="003F154D">
        <w:t>of</w:t>
      </w:r>
      <w:proofErr w:type="spellEnd"/>
      <w:r w:rsidR="003F154D" w:rsidRPr="003F154D">
        <w:t xml:space="preserve"> </w:t>
      </w:r>
      <w:proofErr w:type="spellStart"/>
      <w:r w:rsidR="003F154D" w:rsidRPr="003F154D">
        <w:t>appendix</w:t>
      </w:r>
      <w:bookmarkEnd w:id="35"/>
      <w:proofErr w:type="spellEnd"/>
    </w:p>
    <w:p w14:paraId="0FD8AE5B" w14:textId="59943F19" w:rsidR="00000733" w:rsidRDefault="003F154D" w:rsidP="00000733">
      <w:pPr>
        <w:pStyle w:val="BDpagrindinistekstas"/>
      </w:pPr>
      <w:proofErr w:type="spellStart"/>
      <w:r w:rsidRPr="003F154D">
        <w:t>Main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="00000733">
        <w:t>.</w:t>
      </w:r>
    </w:p>
    <w:p w14:paraId="06A59DC6" w14:textId="750AB577" w:rsidR="00000733" w:rsidRDefault="00432272" w:rsidP="00432272">
      <w:pPr>
        <w:pStyle w:val="BDpriedoSkyrius1lygio"/>
        <w:numPr>
          <w:ilvl w:val="0"/>
          <w:numId w:val="0"/>
        </w:numPr>
        <w:ind w:left="710" w:hanging="284"/>
      </w:pPr>
      <w:bookmarkStart w:id="36" w:name="_Toc214370755"/>
      <w:proofErr w:type="spellStart"/>
      <w:r>
        <w:t>Appendix</w:t>
      </w:r>
      <w:proofErr w:type="spellEnd"/>
      <w:r>
        <w:t xml:space="preserve"> B. </w:t>
      </w:r>
      <w:proofErr w:type="spellStart"/>
      <w:r w:rsidR="003F154D" w:rsidRPr="003F154D">
        <w:t>Title</w:t>
      </w:r>
      <w:proofErr w:type="spellEnd"/>
      <w:r w:rsidR="003F154D" w:rsidRPr="003F154D">
        <w:t xml:space="preserve"> </w:t>
      </w:r>
      <w:proofErr w:type="spellStart"/>
      <w:r w:rsidR="003F154D" w:rsidRPr="003F154D">
        <w:t>of</w:t>
      </w:r>
      <w:proofErr w:type="spellEnd"/>
      <w:r w:rsidR="003F154D" w:rsidRPr="003F154D">
        <w:t xml:space="preserve"> </w:t>
      </w:r>
      <w:proofErr w:type="spellStart"/>
      <w:r w:rsidR="003F154D" w:rsidRPr="003F154D">
        <w:t>appendix</w:t>
      </w:r>
      <w:bookmarkEnd w:id="36"/>
      <w:proofErr w:type="spellEnd"/>
    </w:p>
    <w:p w14:paraId="1AA257B3" w14:textId="24D6B6FA" w:rsidR="00067466" w:rsidRDefault="003F154D" w:rsidP="00000733">
      <w:pPr>
        <w:pStyle w:val="BDpagrindinistekstas"/>
      </w:pPr>
      <w:proofErr w:type="spellStart"/>
      <w:r w:rsidRPr="003F154D">
        <w:t>Main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Pr="003F154D">
        <w:t xml:space="preserve"> </w:t>
      </w:r>
      <w:proofErr w:type="spellStart"/>
      <w:r w:rsidRPr="003F154D">
        <w:t>text</w:t>
      </w:r>
      <w:proofErr w:type="spellEnd"/>
      <w:r w:rsidR="00000733">
        <w:t>.</w:t>
      </w:r>
    </w:p>
    <w:sectPr w:rsidR="00067466" w:rsidSect="005F3830">
      <w:headerReference w:type="default" r:id="rId24"/>
      <w:footerReference w:type="default" r:id="rId25"/>
      <w:pgSz w:w="11906" w:h="16838"/>
      <w:pgMar w:top="1134" w:right="567" w:bottom="1134" w:left="1701" w:header="567" w:footer="567" w:gutter="0"/>
      <w:pgNumType w:start="1"/>
      <w:cols w:space="1296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Dmitrij Šešok" w:date="2025-11-18T09:58:00Z" w:initials="DŠ">
    <w:p w14:paraId="738F61CE" w14:textId="6209C163" w:rsidR="0008573D" w:rsidRDefault="0008573D">
      <w:pPr>
        <w:pStyle w:val="CommentText"/>
      </w:pPr>
      <w:r>
        <w:rPr>
          <w:rStyle w:val="CommentReference"/>
        </w:rPr>
        <w:annotationRef/>
      </w:r>
      <w:r w:rsidR="0023579A">
        <w:rPr>
          <w:rStyle w:val="Strong"/>
        </w:rPr>
        <w:t>NOTE:</w:t>
      </w:r>
      <w:r w:rsidR="0023579A">
        <w:t xml:space="preserve"> </w:t>
      </w:r>
      <w:r w:rsidR="000121E7">
        <w:t xml:space="preserve">the title must match the title on the annotation sheet, which is completed through </w:t>
      </w:r>
      <w:r w:rsidR="0023579A">
        <w:t xml:space="preserve">mano.vilniustech.lt. In case of discrepancies, please write to </w:t>
      </w:r>
      <w:hyperlink r:id="rId1" w:history="1">
        <w:r w:rsidRPr="00AE74A4">
          <w:rPr>
            <w:rStyle w:val="Hyperlink"/>
          </w:rPr>
          <w:t>fmit@vilniustech.lt</w:t>
        </w:r>
      </w:hyperlink>
    </w:p>
  </w:comment>
  <w:comment w:id="4" w:author="Dmitrij Šešok" w:date="2025-11-18T09:57:00Z" w:initials="DŠ">
    <w:p w14:paraId="759659AB" w14:textId="3D85B0A7" w:rsidR="0008573D" w:rsidRDefault="0008573D">
      <w:pPr>
        <w:pStyle w:val="CommentText"/>
      </w:pPr>
      <w:r>
        <w:rPr>
          <w:rStyle w:val="CommentReference"/>
        </w:rPr>
        <w:annotationRef/>
      </w:r>
      <w:r w:rsidR="0023579A" w:rsidRPr="0023579A">
        <w:t xml:space="preserve">Students of the </w:t>
      </w:r>
      <w:r w:rsidR="0023579A" w:rsidRPr="0023579A">
        <w:rPr>
          <w:b/>
          <w:bCs/>
        </w:rPr>
        <w:t>Engineering of Artificial Intelligence</w:t>
      </w:r>
      <w:r w:rsidR="0023579A">
        <w:t xml:space="preserve"> study program</w:t>
      </w:r>
      <w:r>
        <w:t xml:space="preserve"> </w:t>
      </w:r>
      <w:r w:rsidR="0023579A">
        <w:t xml:space="preserve">choose the </w:t>
      </w:r>
      <w:r>
        <w:rPr>
          <w:b/>
          <w:bCs/>
        </w:rPr>
        <w:t>Informati</w:t>
      </w:r>
      <w:r w:rsidR="0023579A">
        <w:rPr>
          <w:b/>
          <w:bCs/>
        </w:rPr>
        <w:t>c</w:t>
      </w:r>
      <w:r w:rsidR="008565CC">
        <w:rPr>
          <w:b/>
          <w:bCs/>
        </w:rPr>
        <w:t>s</w:t>
      </w:r>
      <w:r w:rsidR="0023579A" w:rsidRPr="008565CC">
        <w:t xml:space="preserve"> study field</w:t>
      </w:r>
    </w:p>
  </w:comment>
  <w:comment w:id="5" w:author="Dmitrij Šešok" w:date="2025-11-18T09:56:00Z" w:initials="DŠ">
    <w:p w14:paraId="614431E3" w14:textId="02CF87EB" w:rsidR="008565CC" w:rsidRDefault="0008573D" w:rsidP="008565CC">
      <w:pPr>
        <w:pStyle w:val="CommentText"/>
      </w:pPr>
      <w:r>
        <w:rPr>
          <w:rStyle w:val="CommentReference"/>
        </w:rPr>
        <w:annotationRef/>
      </w:r>
      <w:r w:rsidR="008565CC" w:rsidRPr="0023579A">
        <w:t xml:space="preserve">Students of the </w:t>
      </w:r>
      <w:r w:rsidR="008565CC" w:rsidRPr="008565CC">
        <w:rPr>
          <w:b/>
          <w:bCs/>
          <w:lang w:val="en-US"/>
        </w:rPr>
        <w:t xml:space="preserve">Management of Artificial Intelligence Solutions </w:t>
      </w:r>
      <w:r w:rsidR="008565CC">
        <w:t xml:space="preserve">study program choose the </w:t>
      </w:r>
      <w:r w:rsidR="008565CC">
        <w:rPr>
          <w:b/>
          <w:bCs/>
        </w:rPr>
        <w:t>Information Systems</w:t>
      </w:r>
      <w:r w:rsidR="008565CC" w:rsidRPr="008565CC">
        <w:t xml:space="preserve"> study field</w:t>
      </w:r>
    </w:p>
    <w:p w14:paraId="53A1A13F" w14:textId="103AC263" w:rsidR="0008573D" w:rsidRDefault="0008573D">
      <w:pPr>
        <w:pStyle w:val="CommentText"/>
      </w:pPr>
    </w:p>
  </w:comment>
  <w:comment w:id="6" w:author="Dmitrij Šešok" w:date="2025-11-18T10:00:00Z" w:initials="DŠ">
    <w:p w14:paraId="08B29829" w14:textId="510DB016" w:rsidR="0008573D" w:rsidRDefault="0008573D">
      <w:pPr>
        <w:pStyle w:val="CommentText"/>
      </w:pPr>
      <w:r>
        <w:rPr>
          <w:rStyle w:val="CommentReference"/>
        </w:rPr>
        <w:annotationRef/>
      </w:r>
      <w:r w:rsidR="00D3232C">
        <w:rPr>
          <w:rStyle w:val="Strong"/>
        </w:rPr>
        <w:t>NOTE:</w:t>
      </w:r>
      <w:r w:rsidR="00D3232C">
        <w:t xml:space="preserve"> </w:t>
      </w:r>
      <w:r w:rsidR="00D3232C">
        <w:t xml:space="preserve">the title must match the title </w:t>
      </w:r>
      <w:r w:rsidR="000121E7">
        <w:t>o</w:t>
      </w:r>
      <w:r w:rsidR="00D3232C">
        <w:t xml:space="preserve">n the annotation sheet, which is </w:t>
      </w:r>
      <w:r w:rsidR="000121E7">
        <w:t>completed</w:t>
      </w:r>
      <w:r w:rsidR="00D3232C">
        <w:t xml:space="preserve"> </w:t>
      </w:r>
      <w:r w:rsidR="000121E7">
        <w:t>through</w:t>
      </w:r>
      <w:r w:rsidR="00D3232C">
        <w:t xml:space="preserve"> mano.vilniustech.lt. In case of discrepancies, please write to </w:t>
      </w:r>
      <w:hyperlink r:id="rId2" w:history="1">
        <w:r w:rsidRPr="00AE74A4">
          <w:rPr>
            <w:rStyle w:val="Hyperlink"/>
          </w:rPr>
          <w:t>fmit@vilniustech.lt</w:t>
        </w:r>
      </w:hyperlink>
    </w:p>
  </w:comment>
  <w:comment w:id="7" w:author="Dmitrij Šešok" w:date="2025-11-18T09:57:00Z" w:initials="DŠ">
    <w:p w14:paraId="2ED6A213" w14:textId="77777777" w:rsidR="00D3232C" w:rsidRDefault="00D3232C" w:rsidP="00D3232C">
      <w:pPr>
        <w:pStyle w:val="CommentText"/>
      </w:pPr>
      <w:r>
        <w:rPr>
          <w:rStyle w:val="CommentReference"/>
        </w:rPr>
        <w:annotationRef/>
      </w:r>
      <w:r w:rsidRPr="0023579A">
        <w:t xml:space="preserve">Students of the </w:t>
      </w:r>
      <w:r w:rsidRPr="0023579A">
        <w:rPr>
          <w:b/>
          <w:bCs/>
        </w:rPr>
        <w:t>Engineering of Artificial Intelligence</w:t>
      </w:r>
      <w:r>
        <w:t xml:space="preserve"> study program choose the </w:t>
      </w:r>
      <w:r>
        <w:rPr>
          <w:b/>
          <w:bCs/>
        </w:rPr>
        <w:t>Informatics</w:t>
      </w:r>
      <w:r w:rsidRPr="008565CC">
        <w:t xml:space="preserve"> study field</w:t>
      </w:r>
    </w:p>
  </w:comment>
  <w:comment w:id="8" w:author="Dmitrij Šešok" w:date="2025-11-18T09:56:00Z" w:initials="DŠ">
    <w:p w14:paraId="7B14780F" w14:textId="77777777" w:rsidR="00D3232C" w:rsidRDefault="00D3232C" w:rsidP="00D3232C">
      <w:pPr>
        <w:pStyle w:val="CommentText"/>
      </w:pPr>
      <w:r>
        <w:rPr>
          <w:rStyle w:val="CommentReference"/>
        </w:rPr>
        <w:annotationRef/>
      </w:r>
      <w:r w:rsidRPr="0023579A">
        <w:t xml:space="preserve">Students of the </w:t>
      </w:r>
      <w:r w:rsidRPr="008565CC">
        <w:rPr>
          <w:b/>
          <w:bCs/>
          <w:lang w:val="en-US"/>
        </w:rPr>
        <w:t xml:space="preserve">Management of Artificial Intelligence Solutions </w:t>
      </w:r>
      <w:r>
        <w:t xml:space="preserve">study program choose the </w:t>
      </w:r>
      <w:r>
        <w:rPr>
          <w:b/>
          <w:bCs/>
        </w:rPr>
        <w:t>Information Systems</w:t>
      </w:r>
      <w:r w:rsidRPr="008565CC">
        <w:t xml:space="preserve"> study field</w:t>
      </w:r>
    </w:p>
    <w:p w14:paraId="5B4ECA63" w14:textId="77777777" w:rsidR="00D3232C" w:rsidRDefault="00D3232C" w:rsidP="00D3232C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8F61CE" w15:done="0"/>
  <w15:commentEx w15:paraId="759659AB" w15:done="0"/>
  <w15:commentEx w15:paraId="53A1A13F" w15:done="0"/>
  <w15:commentEx w15:paraId="08B29829" w15:done="0"/>
  <w15:commentEx w15:paraId="2ED6A213" w15:done="0"/>
  <w15:commentEx w15:paraId="5B4ECA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8F61CE" w16cid:durableId="2CC6DE07"/>
  <w16cid:commentId w16cid:paraId="759659AB" w16cid:durableId="2CC6CE11"/>
  <w16cid:commentId w16cid:paraId="53A1A13F" w16cid:durableId="2CC6CE12"/>
  <w16cid:commentId w16cid:paraId="08B29829" w16cid:durableId="2CC6DE0A"/>
  <w16cid:commentId w16cid:paraId="2ED6A213" w16cid:durableId="2CC6E566"/>
  <w16cid:commentId w16cid:paraId="5B4ECA63" w16cid:durableId="2CC6E56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5ABB0" w14:textId="77777777" w:rsidR="0087786E" w:rsidRDefault="0087786E" w:rsidP="00067466">
      <w:pPr>
        <w:spacing w:after="0" w:line="240" w:lineRule="auto"/>
      </w:pPr>
      <w:r>
        <w:separator/>
      </w:r>
    </w:p>
  </w:endnote>
  <w:endnote w:type="continuationSeparator" w:id="0">
    <w:p w14:paraId="6B0CF2ED" w14:textId="77777777" w:rsidR="0087786E" w:rsidRDefault="0087786E" w:rsidP="00067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C9AF7" w14:textId="44142F1D" w:rsidR="00B4595C" w:rsidRDefault="00B4595C" w:rsidP="00B4595C">
    <w:pPr>
      <w:pStyle w:val="BDtitulinismetai"/>
      <w:spacing w:before="120"/>
    </w:pPr>
    <w:r>
      <w:t xml:space="preserve">Vilnius, </w:t>
    </w:r>
    <w:r>
      <w:fldChar w:fldCharType="begin"/>
    </w:r>
    <w:r>
      <w:instrText xml:space="preserve"> DATE  \@ "yyyy"  \* MERGEFORMAT </w:instrText>
    </w:r>
    <w:r>
      <w:fldChar w:fldCharType="separate"/>
    </w:r>
    <w:r w:rsidR="00535EFC">
      <w:rPr>
        <w:noProof/>
      </w:rPr>
      <w:t>2025</w:t>
    </w:r>
    <w:r>
      <w:fldChar w:fldCharType="end"/>
    </w:r>
  </w:p>
  <w:p w14:paraId="7032292D" w14:textId="77777777" w:rsidR="00B4595C" w:rsidRDefault="00B459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31AF3" w14:textId="77777777" w:rsidR="00B64CA6" w:rsidRDefault="00B64C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064C3" w14:textId="77777777" w:rsidR="00B64CA6" w:rsidRDefault="00B64CA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1918766"/>
      <w:docPartObj>
        <w:docPartGallery w:val="Page Numbers (Bottom of Page)"/>
        <w:docPartUnique/>
      </w:docPartObj>
    </w:sdtPr>
    <w:sdtEndPr/>
    <w:sdtContent>
      <w:p w14:paraId="77210E27" w14:textId="4E8A49AB" w:rsidR="00374B0C" w:rsidRDefault="00374B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573D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4A28DF02" w14:textId="77777777" w:rsidR="00374B0C" w:rsidRDefault="00374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618A9" w14:textId="77777777" w:rsidR="0087786E" w:rsidRDefault="0087786E" w:rsidP="00067466">
      <w:pPr>
        <w:spacing w:after="0" w:line="240" w:lineRule="auto"/>
      </w:pPr>
      <w:r>
        <w:separator/>
      </w:r>
    </w:p>
  </w:footnote>
  <w:footnote w:type="continuationSeparator" w:id="0">
    <w:p w14:paraId="73AC3BBD" w14:textId="77777777" w:rsidR="0087786E" w:rsidRDefault="0087786E" w:rsidP="00067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BE900" w14:textId="77777777" w:rsidR="00374B0C" w:rsidRDefault="00374B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2B4C"/>
    <w:multiLevelType w:val="hybridMultilevel"/>
    <w:tmpl w:val="86304910"/>
    <w:lvl w:ilvl="0" w:tplc="0427000F">
      <w:start w:val="1"/>
      <w:numFmt w:val="decimal"/>
      <w:lvlText w:val="%1."/>
      <w:lvlJc w:val="left"/>
      <w:pPr>
        <w:ind w:left="1440" w:hanging="360"/>
      </w:pPr>
    </w:lvl>
    <w:lvl w:ilvl="1" w:tplc="04270019" w:tentative="1">
      <w:start w:val="1"/>
      <w:numFmt w:val="lowerLetter"/>
      <w:lvlText w:val="%2."/>
      <w:lvlJc w:val="left"/>
      <w:pPr>
        <w:ind w:left="2160" w:hanging="360"/>
      </w:pPr>
    </w:lvl>
    <w:lvl w:ilvl="2" w:tplc="0427001B" w:tentative="1">
      <w:start w:val="1"/>
      <w:numFmt w:val="lowerRoman"/>
      <w:lvlText w:val="%3."/>
      <w:lvlJc w:val="right"/>
      <w:pPr>
        <w:ind w:left="2880" w:hanging="180"/>
      </w:pPr>
    </w:lvl>
    <w:lvl w:ilvl="3" w:tplc="0427000F" w:tentative="1">
      <w:start w:val="1"/>
      <w:numFmt w:val="decimal"/>
      <w:lvlText w:val="%4."/>
      <w:lvlJc w:val="left"/>
      <w:pPr>
        <w:ind w:left="3600" w:hanging="360"/>
      </w:pPr>
    </w:lvl>
    <w:lvl w:ilvl="4" w:tplc="04270019" w:tentative="1">
      <w:start w:val="1"/>
      <w:numFmt w:val="lowerLetter"/>
      <w:lvlText w:val="%5."/>
      <w:lvlJc w:val="left"/>
      <w:pPr>
        <w:ind w:left="4320" w:hanging="360"/>
      </w:pPr>
    </w:lvl>
    <w:lvl w:ilvl="5" w:tplc="0427001B" w:tentative="1">
      <w:start w:val="1"/>
      <w:numFmt w:val="lowerRoman"/>
      <w:lvlText w:val="%6."/>
      <w:lvlJc w:val="right"/>
      <w:pPr>
        <w:ind w:left="5040" w:hanging="180"/>
      </w:pPr>
    </w:lvl>
    <w:lvl w:ilvl="6" w:tplc="0427000F" w:tentative="1">
      <w:start w:val="1"/>
      <w:numFmt w:val="decimal"/>
      <w:lvlText w:val="%7."/>
      <w:lvlJc w:val="left"/>
      <w:pPr>
        <w:ind w:left="5760" w:hanging="360"/>
      </w:pPr>
    </w:lvl>
    <w:lvl w:ilvl="7" w:tplc="04270019" w:tentative="1">
      <w:start w:val="1"/>
      <w:numFmt w:val="lowerLetter"/>
      <w:lvlText w:val="%8."/>
      <w:lvlJc w:val="left"/>
      <w:pPr>
        <w:ind w:left="6480" w:hanging="360"/>
      </w:pPr>
    </w:lvl>
    <w:lvl w:ilvl="8" w:tplc="042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2B324C"/>
    <w:multiLevelType w:val="multilevel"/>
    <w:tmpl w:val="F59AAA3A"/>
    <w:lvl w:ilvl="0">
      <w:start w:val="1"/>
      <w:numFmt w:val="decimal"/>
      <w:pStyle w:val="BDSkyrius1lygio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DSkyrius2lygio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BDSkyrius3lygio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upperLetter"/>
      <w:lvlRestart w:val="0"/>
      <w:pStyle w:val="BDpriedoSkyrius1lygio"/>
      <w:suff w:val="space"/>
      <w:lvlText w:val="%4 priedas."/>
      <w:lvlJc w:val="left"/>
      <w:pPr>
        <w:ind w:left="1147" w:hanging="437"/>
      </w:pPr>
      <w:rPr>
        <w:rFonts w:hint="default"/>
      </w:rPr>
    </w:lvl>
    <w:lvl w:ilvl="4">
      <w:start w:val="1"/>
      <w:numFmt w:val="decimal"/>
      <w:lvlRestart w:val="1"/>
      <w:pStyle w:val="BDpaveiklsiukopavadinimas"/>
      <w:suff w:val="space"/>
      <w:lvlText w:val="%1.%5 pav.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decimal"/>
      <w:lvlRestart w:val="1"/>
      <w:pStyle w:val="BDlentelespavadinimas"/>
      <w:suff w:val="space"/>
      <w:lvlText w:val="%1.%6 lentelė."/>
      <w:lvlJc w:val="left"/>
      <w:pPr>
        <w:ind w:left="0" w:firstLine="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B16596A"/>
    <w:multiLevelType w:val="hybridMultilevel"/>
    <w:tmpl w:val="1620474E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072EE"/>
    <w:multiLevelType w:val="hybridMultilevel"/>
    <w:tmpl w:val="BACEF14C"/>
    <w:lvl w:ilvl="0" w:tplc="0427000F">
      <w:start w:val="1"/>
      <w:numFmt w:val="decimal"/>
      <w:lvlText w:val="%1."/>
      <w:lvlJc w:val="left"/>
      <w:pPr>
        <w:ind w:left="1440" w:hanging="360"/>
      </w:pPr>
    </w:lvl>
    <w:lvl w:ilvl="1" w:tplc="04270019" w:tentative="1">
      <w:start w:val="1"/>
      <w:numFmt w:val="lowerLetter"/>
      <w:lvlText w:val="%2."/>
      <w:lvlJc w:val="left"/>
      <w:pPr>
        <w:ind w:left="2160" w:hanging="360"/>
      </w:pPr>
    </w:lvl>
    <w:lvl w:ilvl="2" w:tplc="0427001B" w:tentative="1">
      <w:start w:val="1"/>
      <w:numFmt w:val="lowerRoman"/>
      <w:lvlText w:val="%3."/>
      <w:lvlJc w:val="right"/>
      <w:pPr>
        <w:ind w:left="2880" w:hanging="180"/>
      </w:pPr>
    </w:lvl>
    <w:lvl w:ilvl="3" w:tplc="0427000F" w:tentative="1">
      <w:start w:val="1"/>
      <w:numFmt w:val="decimal"/>
      <w:lvlText w:val="%4."/>
      <w:lvlJc w:val="left"/>
      <w:pPr>
        <w:ind w:left="3600" w:hanging="360"/>
      </w:pPr>
    </w:lvl>
    <w:lvl w:ilvl="4" w:tplc="04270019" w:tentative="1">
      <w:start w:val="1"/>
      <w:numFmt w:val="lowerLetter"/>
      <w:lvlText w:val="%5."/>
      <w:lvlJc w:val="left"/>
      <w:pPr>
        <w:ind w:left="4320" w:hanging="360"/>
      </w:pPr>
    </w:lvl>
    <w:lvl w:ilvl="5" w:tplc="0427001B" w:tentative="1">
      <w:start w:val="1"/>
      <w:numFmt w:val="lowerRoman"/>
      <w:lvlText w:val="%6."/>
      <w:lvlJc w:val="right"/>
      <w:pPr>
        <w:ind w:left="5040" w:hanging="180"/>
      </w:pPr>
    </w:lvl>
    <w:lvl w:ilvl="6" w:tplc="0427000F" w:tentative="1">
      <w:start w:val="1"/>
      <w:numFmt w:val="decimal"/>
      <w:lvlText w:val="%7."/>
      <w:lvlJc w:val="left"/>
      <w:pPr>
        <w:ind w:left="5760" w:hanging="360"/>
      </w:pPr>
    </w:lvl>
    <w:lvl w:ilvl="7" w:tplc="04270019" w:tentative="1">
      <w:start w:val="1"/>
      <w:numFmt w:val="lowerLetter"/>
      <w:lvlText w:val="%8."/>
      <w:lvlJc w:val="left"/>
      <w:pPr>
        <w:ind w:left="6480" w:hanging="360"/>
      </w:pPr>
    </w:lvl>
    <w:lvl w:ilvl="8" w:tplc="042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7816E50"/>
    <w:multiLevelType w:val="hybridMultilevel"/>
    <w:tmpl w:val="84F2CD1A"/>
    <w:lvl w:ilvl="0" w:tplc="9510294A">
      <w:start w:val="1"/>
      <w:numFmt w:val="decimal"/>
      <w:lvlText w:val="%1."/>
      <w:lvlJc w:val="left"/>
      <w:pPr>
        <w:ind w:left="1305" w:hanging="585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800" w:hanging="360"/>
      </w:pPr>
    </w:lvl>
    <w:lvl w:ilvl="2" w:tplc="0427001B" w:tentative="1">
      <w:start w:val="1"/>
      <w:numFmt w:val="lowerRoman"/>
      <w:lvlText w:val="%3."/>
      <w:lvlJc w:val="right"/>
      <w:pPr>
        <w:ind w:left="2520" w:hanging="180"/>
      </w:pPr>
    </w:lvl>
    <w:lvl w:ilvl="3" w:tplc="0427000F" w:tentative="1">
      <w:start w:val="1"/>
      <w:numFmt w:val="decimal"/>
      <w:lvlText w:val="%4."/>
      <w:lvlJc w:val="left"/>
      <w:pPr>
        <w:ind w:left="3240" w:hanging="360"/>
      </w:pPr>
    </w:lvl>
    <w:lvl w:ilvl="4" w:tplc="04270019" w:tentative="1">
      <w:start w:val="1"/>
      <w:numFmt w:val="lowerLetter"/>
      <w:lvlText w:val="%5."/>
      <w:lvlJc w:val="left"/>
      <w:pPr>
        <w:ind w:left="3960" w:hanging="360"/>
      </w:pPr>
    </w:lvl>
    <w:lvl w:ilvl="5" w:tplc="0427001B" w:tentative="1">
      <w:start w:val="1"/>
      <w:numFmt w:val="lowerRoman"/>
      <w:lvlText w:val="%6."/>
      <w:lvlJc w:val="right"/>
      <w:pPr>
        <w:ind w:left="4680" w:hanging="180"/>
      </w:pPr>
    </w:lvl>
    <w:lvl w:ilvl="6" w:tplc="0427000F" w:tentative="1">
      <w:start w:val="1"/>
      <w:numFmt w:val="decimal"/>
      <w:lvlText w:val="%7."/>
      <w:lvlJc w:val="left"/>
      <w:pPr>
        <w:ind w:left="5400" w:hanging="360"/>
      </w:pPr>
    </w:lvl>
    <w:lvl w:ilvl="7" w:tplc="04270019" w:tentative="1">
      <w:start w:val="1"/>
      <w:numFmt w:val="lowerLetter"/>
      <w:lvlText w:val="%8."/>
      <w:lvlJc w:val="left"/>
      <w:pPr>
        <w:ind w:left="6120" w:hanging="360"/>
      </w:pPr>
    </w:lvl>
    <w:lvl w:ilvl="8" w:tplc="042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8E450E"/>
    <w:multiLevelType w:val="hybridMultilevel"/>
    <w:tmpl w:val="FB56A168"/>
    <w:lvl w:ilvl="0" w:tplc="0427000F">
      <w:start w:val="1"/>
      <w:numFmt w:val="decimal"/>
      <w:lvlText w:val="%1."/>
      <w:lvlJc w:val="left"/>
      <w:pPr>
        <w:ind w:left="1440" w:hanging="360"/>
      </w:pPr>
    </w:lvl>
    <w:lvl w:ilvl="1" w:tplc="04270019" w:tentative="1">
      <w:start w:val="1"/>
      <w:numFmt w:val="lowerLetter"/>
      <w:lvlText w:val="%2."/>
      <w:lvlJc w:val="left"/>
      <w:pPr>
        <w:ind w:left="2160" w:hanging="360"/>
      </w:pPr>
    </w:lvl>
    <w:lvl w:ilvl="2" w:tplc="0427001B" w:tentative="1">
      <w:start w:val="1"/>
      <w:numFmt w:val="lowerRoman"/>
      <w:lvlText w:val="%3."/>
      <w:lvlJc w:val="right"/>
      <w:pPr>
        <w:ind w:left="2880" w:hanging="180"/>
      </w:pPr>
    </w:lvl>
    <w:lvl w:ilvl="3" w:tplc="0427000F" w:tentative="1">
      <w:start w:val="1"/>
      <w:numFmt w:val="decimal"/>
      <w:lvlText w:val="%4."/>
      <w:lvlJc w:val="left"/>
      <w:pPr>
        <w:ind w:left="3600" w:hanging="360"/>
      </w:pPr>
    </w:lvl>
    <w:lvl w:ilvl="4" w:tplc="04270019" w:tentative="1">
      <w:start w:val="1"/>
      <w:numFmt w:val="lowerLetter"/>
      <w:lvlText w:val="%5."/>
      <w:lvlJc w:val="left"/>
      <w:pPr>
        <w:ind w:left="4320" w:hanging="360"/>
      </w:pPr>
    </w:lvl>
    <w:lvl w:ilvl="5" w:tplc="0427001B" w:tentative="1">
      <w:start w:val="1"/>
      <w:numFmt w:val="lowerRoman"/>
      <w:lvlText w:val="%6."/>
      <w:lvlJc w:val="right"/>
      <w:pPr>
        <w:ind w:left="5040" w:hanging="180"/>
      </w:pPr>
    </w:lvl>
    <w:lvl w:ilvl="6" w:tplc="0427000F" w:tentative="1">
      <w:start w:val="1"/>
      <w:numFmt w:val="decimal"/>
      <w:lvlText w:val="%7."/>
      <w:lvlJc w:val="left"/>
      <w:pPr>
        <w:ind w:left="5760" w:hanging="360"/>
      </w:pPr>
    </w:lvl>
    <w:lvl w:ilvl="7" w:tplc="04270019" w:tentative="1">
      <w:start w:val="1"/>
      <w:numFmt w:val="lowerLetter"/>
      <w:lvlText w:val="%8."/>
      <w:lvlJc w:val="left"/>
      <w:pPr>
        <w:ind w:left="6480" w:hanging="360"/>
      </w:pPr>
    </w:lvl>
    <w:lvl w:ilvl="8" w:tplc="0427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57321790">
    <w:abstractNumId w:val="1"/>
  </w:num>
  <w:num w:numId="2" w16cid:durableId="1314405065">
    <w:abstractNumId w:val="2"/>
  </w:num>
  <w:num w:numId="3" w16cid:durableId="2017684251">
    <w:abstractNumId w:val="5"/>
  </w:num>
  <w:num w:numId="4" w16cid:durableId="1032536287">
    <w:abstractNumId w:val="4"/>
  </w:num>
  <w:num w:numId="5" w16cid:durableId="593168037">
    <w:abstractNumId w:val="3"/>
  </w:num>
  <w:num w:numId="6" w16cid:durableId="436873634">
    <w:abstractNumId w:val="0"/>
  </w:num>
  <w:num w:numId="7" w16cid:durableId="1542477343">
    <w:abstractNumId w:val="1"/>
  </w:num>
  <w:num w:numId="8" w16cid:durableId="19844434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mitrij Šešok">
    <w15:presenceInfo w15:providerId="AD" w15:userId="S-1-5-21-1361903156-3907727954-2254085289-3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1298"/>
  <w:hyphenationZone w:val="396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B85"/>
    <w:rsid w:val="00000733"/>
    <w:rsid w:val="000014D8"/>
    <w:rsid w:val="0001024E"/>
    <w:rsid w:val="000121E7"/>
    <w:rsid w:val="0001243D"/>
    <w:rsid w:val="00012717"/>
    <w:rsid w:val="00023837"/>
    <w:rsid w:val="00023981"/>
    <w:rsid w:val="000375AC"/>
    <w:rsid w:val="00044836"/>
    <w:rsid w:val="00046651"/>
    <w:rsid w:val="000548D5"/>
    <w:rsid w:val="00061CFD"/>
    <w:rsid w:val="00067466"/>
    <w:rsid w:val="0008573D"/>
    <w:rsid w:val="000873CB"/>
    <w:rsid w:val="000B384C"/>
    <w:rsid w:val="000B5C25"/>
    <w:rsid w:val="000B6F26"/>
    <w:rsid w:val="000C1AB7"/>
    <w:rsid w:val="000C773B"/>
    <w:rsid w:val="000E53BC"/>
    <w:rsid w:val="001174F8"/>
    <w:rsid w:val="00133DA8"/>
    <w:rsid w:val="001369D6"/>
    <w:rsid w:val="001434EE"/>
    <w:rsid w:val="00147655"/>
    <w:rsid w:val="00150868"/>
    <w:rsid w:val="001535F4"/>
    <w:rsid w:val="00163F4E"/>
    <w:rsid w:val="0016455A"/>
    <w:rsid w:val="001957AA"/>
    <w:rsid w:val="001B29B1"/>
    <w:rsid w:val="001B630C"/>
    <w:rsid w:val="001C1E7F"/>
    <w:rsid w:val="001C2255"/>
    <w:rsid w:val="001D0186"/>
    <w:rsid w:val="001D3AE3"/>
    <w:rsid w:val="001E68B7"/>
    <w:rsid w:val="001F54D1"/>
    <w:rsid w:val="00227A27"/>
    <w:rsid w:val="00233D8B"/>
    <w:rsid w:val="0023579A"/>
    <w:rsid w:val="00243338"/>
    <w:rsid w:val="00280152"/>
    <w:rsid w:val="002825C1"/>
    <w:rsid w:val="00293E32"/>
    <w:rsid w:val="00295811"/>
    <w:rsid w:val="002B0706"/>
    <w:rsid w:val="002C1290"/>
    <w:rsid w:val="002C53B5"/>
    <w:rsid w:val="002C697E"/>
    <w:rsid w:val="002C792F"/>
    <w:rsid w:val="002D4391"/>
    <w:rsid w:val="002E6A80"/>
    <w:rsid w:val="002F103E"/>
    <w:rsid w:val="002F2021"/>
    <w:rsid w:val="002F48C9"/>
    <w:rsid w:val="002F4D87"/>
    <w:rsid w:val="00304F74"/>
    <w:rsid w:val="003115DB"/>
    <w:rsid w:val="00317BD2"/>
    <w:rsid w:val="0032612D"/>
    <w:rsid w:val="00334861"/>
    <w:rsid w:val="00334DE2"/>
    <w:rsid w:val="003576D6"/>
    <w:rsid w:val="00374B0C"/>
    <w:rsid w:val="00374ED0"/>
    <w:rsid w:val="00395AB5"/>
    <w:rsid w:val="003B3F75"/>
    <w:rsid w:val="003C01BB"/>
    <w:rsid w:val="003C69FA"/>
    <w:rsid w:val="003E048A"/>
    <w:rsid w:val="003E3CA1"/>
    <w:rsid w:val="003E79BE"/>
    <w:rsid w:val="003F154D"/>
    <w:rsid w:val="00405585"/>
    <w:rsid w:val="00425A48"/>
    <w:rsid w:val="004273BD"/>
    <w:rsid w:val="00432272"/>
    <w:rsid w:val="00441828"/>
    <w:rsid w:val="00444B4C"/>
    <w:rsid w:val="0045097C"/>
    <w:rsid w:val="00451339"/>
    <w:rsid w:val="004A0736"/>
    <w:rsid w:val="004B1700"/>
    <w:rsid w:val="004C1893"/>
    <w:rsid w:val="004C2CD7"/>
    <w:rsid w:val="004C43DC"/>
    <w:rsid w:val="004C5DC5"/>
    <w:rsid w:val="004D16A6"/>
    <w:rsid w:val="004E60EB"/>
    <w:rsid w:val="005149BF"/>
    <w:rsid w:val="0052084B"/>
    <w:rsid w:val="00524AB3"/>
    <w:rsid w:val="00535EFC"/>
    <w:rsid w:val="00542876"/>
    <w:rsid w:val="005600C7"/>
    <w:rsid w:val="00566C22"/>
    <w:rsid w:val="00574623"/>
    <w:rsid w:val="00576A2A"/>
    <w:rsid w:val="00583BC5"/>
    <w:rsid w:val="00594957"/>
    <w:rsid w:val="005A2D2D"/>
    <w:rsid w:val="005A2E3F"/>
    <w:rsid w:val="005A4A47"/>
    <w:rsid w:val="005B4B5D"/>
    <w:rsid w:val="005D5FE1"/>
    <w:rsid w:val="005E7ECA"/>
    <w:rsid w:val="005F3830"/>
    <w:rsid w:val="00600A54"/>
    <w:rsid w:val="00601B95"/>
    <w:rsid w:val="00612D57"/>
    <w:rsid w:val="006147AC"/>
    <w:rsid w:val="006244F6"/>
    <w:rsid w:val="006261CC"/>
    <w:rsid w:val="00627E9D"/>
    <w:rsid w:val="00644727"/>
    <w:rsid w:val="00647B72"/>
    <w:rsid w:val="00647E1E"/>
    <w:rsid w:val="006554F6"/>
    <w:rsid w:val="00663A73"/>
    <w:rsid w:val="00664983"/>
    <w:rsid w:val="00670757"/>
    <w:rsid w:val="006C044D"/>
    <w:rsid w:val="006D5066"/>
    <w:rsid w:val="006D7901"/>
    <w:rsid w:val="006E057A"/>
    <w:rsid w:val="006E2010"/>
    <w:rsid w:val="0073250F"/>
    <w:rsid w:val="007344F0"/>
    <w:rsid w:val="00737E43"/>
    <w:rsid w:val="007552A4"/>
    <w:rsid w:val="00763D75"/>
    <w:rsid w:val="0076634B"/>
    <w:rsid w:val="00782860"/>
    <w:rsid w:val="007A22C8"/>
    <w:rsid w:val="007C5FF3"/>
    <w:rsid w:val="007E0198"/>
    <w:rsid w:val="007F723D"/>
    <w:rsid w:val="0081301C"/>
    <w:rsid w:val="00820B67"/>
    <w:rsid w:val="008249E8"/>
    <w:rsid w:val="00827305"/>
    <w:rsid w:val="00855156"/>
    <w:rsid w:val="008565CC"/>
    <w:rsid w:val="00861B08"/>
    <w:rsid w:val="008743BE"/>
    <w:rsid w:val="00875DC0"/>
    <w:rsid w:val="0087786E"/>
    <w:rsid w:val="00881671"/>
    <w:rsid w:val="0089239A"/>
    <w:rsid w:val="008A1FF7"/>
    <w:rsid w:val="008A2CFC"/>
    <w:rsid w:val="008B109C"/>
    <w:rsid w:val="008B1499"/>
    <w:rsid w:val="008B6EFA"/>
    <w:rsid w:val="008D105E"/>
    <w:rsid w:val="008D4C58"/>
    <w:rsid w:val="008D6B16"/>
    <w:rsid w:val="008D7622"/>
    <w:rsid w:val="008E6DC8"/>
    <w:rsid w:val="008F1F23"/>
    <w:rsid w:val="00903131"/>
    <w:rsid w:val="00913BE8"/>
    <w:rsid w:val="00915100"/>
    <w:rsid w:val="00917E28"/>
    <w:rsid w:val="0093662B"/>
    <w:rsid w:val="00955A59"/>
    <w:rsid w:val="009652A6"/>
    <w:rsid w:val="00994A07"/>
    <w:rsid w:val="009A2BB0"/>
    <w:rsid w:val="009A3292"/>
    <w:rsid w:val="009C052B"/>
    <w:rsid w:val="009F7349"/>
    <w:rsid w:val="009F7495"/>
    <w:rsid w:val="00A06BAF"/>
    <w:rsid w:val="00A13E2F"/>
    <w:rsid w:val="00A14EDA"/>
    <w:rsid w:val="00A662A9"/>
    <w:rsid w:val="00A84C52"/>
    <w:rsid w:val="00A86AFC"/>
    <w:rsid w:val="00A93E05"/>
    <w:rsid w:val="00AA662A"/>
    <w:rsid w:val="00AB3DAA"/>
    <w:rsid w:val="00AC19BD"/>
    <w:rsid w:val="00AC27BA"/>
    <w:rsid w:val="00AD7445"/>
    <w:rsid w:val="00AD7DC5"/>
    <w:rsid w:val="00AF1E29"/>
    <w:rsid w:val="00AF276D"/>
    <w:rsid w:val="00B01036"/>
    <w:rsid w:val="00B17B06"/>
    <w:rsid w:val="00B4595C"/>
    <w:rsid w:val="00B64CA6"/>
    <w:rsid w:val="00B6652E"/>
    <w:rsid w:val="00B715C5"/>
    <w:rsid w:val="00B76F95"/>
    <w:rsid w:val="00B90167"/>
    <w:rsid w:val="00BC0A39"/>
    <w:rsid w:val="00BC22BF"/>
    <w:rsid w:val="00BC44EB"/>
    <w:rsid w:val="00C25793"/>
    <w:rsid w:val="00C30F38"/>
    <w:rsid w:val="00C80B2F"/>
    <w:rsid w:val="00C80D30"/>
    <w:rsid w:val="00CC61D7"/>
    <w:rsid w:val="00CC628D"/>
    <w:rsid w:val="00CE324A"/>
    <w:rsid w:val="00D00E10"/>
    <w:rsid w:val="00D05CCD"/>
    <w:rsid w:val="00D1422F"/>
    <w:rsid w:val="00D23F22"/>
    <w:rsid w:val="00D26F92"/>
    <w:rsid w:val="00D26FA7"/>
    <w:rsid w:val="00D27633"/>
    <w:rsid w:val="00D277D8"/>
    <w:rsid w:val="00D30FE7"/>
    <w:rsid w:val="00D3232C"/>
    <w:rsid w:val="00D34D15"/>
    <w:rsid w:val="00D40B46"/>
    <w:rsid w:val="00D56CD5"/>
    <w:rsid w:val="00D57068"/>
    <w:rsid w:val="00D60915"/>
    <w:rsid w:val="00D719BA"/>
    <w:rsid w:val="00D95633"/>
    <w:rsid w:val="00DB0B1A"/>
    <w:rsid w:val="00DB125A"/>
    <w:rsid w:val="00DB3236"/>
    <w:rsid w:val="00DC116B"/>
    <w:rsid w:val="00DC39FC"/>
    <w:rsid w:val="00DC5932"/>
    <w:rsid w:val="00DD3F5C"/>
    <w:rsid w:val="00DE0654"/>
    <w:rsid w:val="00DE162E"/>
    <w:rsid w:val="00DE4944"/>
    <w:rsid w:val="00DE4D42"/>
    <w:rsid w:val="00E01013"/>
    <w:rsid w:val="00E05340"/>
    <w:rsid w:val="00E1315F"/>
    <w:rsid w:val="00E24577"/>
    <w:rsid w:val="00E463D9"/>
    <w:rsid w:val="00E64789"/>
    <w:rsid w:val="00E90BBA"/>
    <w:rsid w:val="00EB5AE7"/>
    <w:rsid w:val="00EC08FE"/>
    <w:rsid w:val="00EC1684"/>
    <w:rsid w:val="00ED25FA"/>
    <w:rsid w:val="00ED4BE8"/>
    <w:rsid w:val="00ED5B85"/>
    <w:rsid w:val="00EE600C"/>
    <w:rsid w:val="00EE7394"/>
    <w:rsid w:val="00EE77C5"/>
    <w:rsid w:val="00EF353E"/>
    <w:rsid w:val="00F119B3"/>
    <w:rsid w:val="00F13B60"/>
    <w:rsid w:val="00F2353E"/>
    <w:rsid w:val="00F23B67"/>
    <w:rsid w:val="00F341FE"/>
    <w:rsid w:val="00F42F5A"/>
    <w:rsid w:val="00F6510D"/>
    <w:rsid w:val="00F70A1C"/>
    <w:rsid w:val="00F76E99"/>
    <w:rsid w:val="00F80E38"/>
    <w:rsid w:val="00FA1A97"/>
    <w:rsid w:val="00FA5019"/>
    <w:rsid w:val="00FA5C25"/>
    <w:rsid w:val="00FB398D"/>
    <w:rsid w:val="00FC65C8"/>
    <w:rsid w:val="00FD53CC"/>
    <w:rsid w:val="00FD6B6F"/>
    <w:rsid w:val="00FE54A9"/>
    <w:rsid w:val="00FF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E40D6C8"/>
  <w15:docId w15:val="{5994E58C-21D0-4370-9DBA-575E5AEC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CA6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133DA8"/>
    <w:pPr>
      <w:keepNext/>
      <w:spacing w:after="0" w:line="240" w:lineRule="auto"/>
      <w:jc w:val="center"/>
      <w:outlineLvl w:val="0"/>
    </w:pPr>
    <w:rPr>
      <w:rFonts w:eastAsia="Times New Roman" w:cs="Times New Roman"/>
      <w:b/>
      <w:bCs/>
      <w:szCs w:val="18"/>
    </w:rPr>
  </w:style>
  <w:style w:type="paragraph" w:styleId="Heading2">
    <w:name w:val="heading 2"/>
    <w:basedOn w:val="Normal"/>
    <w:next w:val="Normal"/>
    <w:link w:val="Heading2Char"/>
    <w:qFormat/>
    <w:rsid w:val="00E90BBA"/>
    <w:pPr>
      <w:keepNext/>
      <w:spacing w:after="0" w:line="240" w:lineRule="auto"/>
      <w:jc w:val="center"/>
      <w:outlineLvl w:val="1"/>
    </w:pPr>
    <w:rPr>
      <w:rFonts w:eastAsia="Times New Roman" w:cs="Times New Roman"/>
      <w:b/>
      <w:caps/>
      <w:szCs w:val="20"/>
    </w:rPr>
  </w:style>
  <w:style w:type="paragraph" w:styleId="Heading3">
    <w:name w:val="heading 3"/>
    <w:basedOn w:val="Normal"/>
    <w:next w:val="Normal"/>
    <w:link w:val="Heading3Char"/>
    <w:qFormat/>
    <w:rsid w:val="00E90BBA"/>
    <w:pPr>
      <w:keepNext/>
      <w:spacing w:after="0" w:line="240" w:lineRule="auto"/>
      <w:jc w:val="center"/>
      <w:outlineLvl w:val="2"/>
    </w:pPr>
    <w:rPr>
      <w:rFonts w:eastAsia="Times New Roman" w:cs="Times New Roman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E90BBA"/>
    <w:pPr>
      <w:keepNext/>
      <w:spacing w:after="0"/>
      <w:jc w:val="center"/>
      <w:outlineLvl w:val="3"/>
    </w:pPr>
    <w:rPr>
      <w:rFonts w:eastAsia="Times New Roman" w:cs="Times New Roman"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6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746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67466"/>
  </w:style>
  <w:style w:type="paragraph" w:styleId="Footer">
    <w:name w:val="footer"/>
    <w:basedOn w:val="Normal"/>
    <w:link w:val="FooterChar"/>
    <w:unhideWhenUsed/>
    <w:rsid w:val="0006746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67466"/>
  </w:style>
  <w:style w:type="character" w:customStyle="1" w:styleId="Heading2Char">
    <w:name w:val="Heading 2 Char"/>
    <w:basedOn w:val="DefaultParagraphFont"/>
    <w:link w:val="Heading2"/>
    <w:rsid w:val="00E90BBA"/>
    <w:rPr>
      <w:rFonts w:ascii="Times New Roman" w:eastAsia="Times New Roman" w:hAnsi="Times New Roman" w:cs="Times New Roman"/>
      <w:b/>
      <w:caps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90BBA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E90BBA"/>
    <w:rPr>
      <w:rFonts w:ascii="Times New Roman" w:eastAsia="Times New Roman" w:hAnsi="Times New Roman" w:cs="Times New Roman"/>
      <w:sz w:val="28"/>
      <w:szCs w:val="20"/>
    </w:rPr>
  </w:style>
  <w:style w:type="paragraph" w:styleId="Caption">
    <w:name w:val="caption"/>
    <w:basedOn w:val="Normal"/>
    <w:next w:val="Normal"/>
    <w:qFormat/>
    <w:rsid w:val="00E90BBA"/>
    <w:pPr>
      <w:spacing w:after="0"/>
      <w:jc w:val="center"/>
    </w:pPr>
    <w:rPr>
      <w:rFonts w:eastAsia="Times New Roman" w:cs="Times New Roman"/>
      <w:sz w:val="28"/>
      <w:szCs w:val="20"/>
    </w:rPr>
  </w:style>
  <w:style w:type="paragraph" w:styleId="FootnoteText">
    <w:name w:val="footnote text"/>
    <w:basedOn w:val="Normal"/>
    <w:link w:val="FootnoteTextChar"/>
    <w:semiHidden/>
    <w:rsid w:val="00E90BBA"/>
    <w:pPr>
      <w:spacing w:after="0" w:line="240" w:lineRule="auto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90BBA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90BB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B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BBA"/>
    <w:rPr>
      <w:rFonts w:ascii="Tahoma" w:hAnsi="Tahoma" w:cs="Tahoma"/>
      <w:sz w:val="16"/>
      <w:szCs w:val="16"/>
    </w:rPr>
  </w:style>
  <w:style w:type="paragraph" w:customStyle="1" w:styleId="BDtitutlinisbendrastekstas">
    <w:name w:val="BD_titutlinis_bendras_tekstas"/>
    <w:basedOn w:val="Normal"/>
    <w:qFormat/>
    <w:rsid w:val="00CC628D"/>
    <w:pPr>
      <w:jc w:val="center"/>
    </w:pPr>
  </w:style>
  <w:style w:type="paragraph" w:customStyle="1" w:styleId="BDtitulinisuniversitetas">
    <w:name w:val="BD_titulinis_universitetas"/>
    <w:basedOn w:val="Normal"/>
    <w:qFormat/>
    <w:rsid w:val="00CC628D"/>
    <w:pPr>
      <w:spacing w:after="0"/>
      <w:jc w:val="center"/>
    </w:pPr>
    <w:rPr>
      <w:caps/>
      <w:sz w:val="28"/>
    </w:rPr>
  </w:style>
  <w:style w:type="paragraph" w:customStyle="1" w:styleId="BDtitulinisfakultetaskatedra">
    <w:name w:val="BD_titulinis_fakultetas_katedra"/>
    <w:basedOn w:val="Normal"/>
    <w:qFormat/>
    <w:rsid w:val="00CC628D"/>
    <w:pPr>
      <w:tabs>
        <w:tab w:val="center" w:pos="4819"/>
        <w:tab w:val="left" w:pos="8020"/>
      </w:tabs>
      <w:spacing w:after="0"/>
      <w:jc w:val="center"/>
    </w:pPr>
    <w:rPr>
      <w:caps/>
    </w:rPr>
  </w:style>
  <w:style w:type="paragraph" w:customStyle="1" w:styleId="BDtitulinisvardas">
    <w:name w:val="BD_titulinis_vardas"/>
    <w:basedOn w:val="Normal"/>
    <w:qFormat/>
    <w:rsid w:val="009A3292"/>
    <w:pPr>
      <w:spacing w:before="1680" w:after="600"/>
      <w:jc w:val="center"/>
    </w:pPr>
    <w:rPr>
      <w:noProof/>
      <w:sz w:val="28"/>
      <w:lang w:val="en-US"/>
    </w:rPr>
  </w:style>
  <w:style w:type="paragraph" w:customStyle="1" w:styleId="BDtitulinispavadinimas">
    <w:name w:val="BD_titulinis_pavadinimas"/>
    <w:basedOn w:val="Normal"/>
    <w:qFormat/>
    <w:rsid w:val="005149BF"/>
    <w:pPr>
      <w:jc w:val="center"/>
    </w:pPr>
    <w:rPr>
      <w:b/>
      <w:caps/>
      <w:sz w:val="28"/>
    </w:rPr>
  </w:style>
  <w:style w:type="paragraph" w:customStyle="1" w:styleId="BDtitulinisdarbotipas">
    <w:name w:val="BD_titulinis_darbo_tipas"/>
    <w:basedOn w:val="Normal"/>
    <w:qFormat/>
    <w:rsid w:val="005149BF"/>
    <w:pPr>
      <w:spacing w:before="1200" w:after="600"/>
      <w:jc w:val="center"/>
    </w:pPr>
    <w:rPr>
      <w:sz w:val="28"/>
    </w:rPr>
  </w:style>
  <w:style w:type="paragraph" w:customStyle="1" w:styleId="BDtitulinismetai">
    <w:name w:val="BD_titulinis_metai"/>
    <w:basedOn w:val="BDtitutlinisbendrastekstas"/>
    <w:qFormat/>
    <w:rsid w:val="009A3292"/>
    <w:pPr>
      <w:spacing w:before="2400" w:after="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576D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Subtitle">
    <w:name w:val="Subtitle"/>
    <w:basedOn w:val="Normal"/>
    <w:link w:val="SubtitleChar"/>
    <w:qFormat/>
    <w:rsid w:val="003576D6"/>
    <w:pPr>
      <w:spacing w:after="0" w:line="240" w:lineRule="auto"/>
      <w:ind w:left="6480" w:firstLine="720"/>
    </w:pPr>
    <w:rPr>
      <w:rFonts w:eastAsia="Times New Roman" w:cs="Times New Roman"/>
      <w:szCs w:val="20"/>
      <w:lang w:val="en-GB"/>
    </w:rPr>
  </w:style>
  <w:style w:type="character" w:customStyle="1" w:styleId="SubtitleChar">
    <w:name w:val="Subtitle Char"/>
    <w:basedOn w:val="DefaultParagraphFont"/>
    <w:link w:val="Subtitle"/>
    <w:rsid w:val="003576D6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">
    <w:name w:val="Body Text"/>
    <w:basedOn w:val="Normal"/>
    <w:link w:val="BodyTextChar"/>
    <w:rsid w:val="003576D6"/>
    <w:pPr>
      <w:spacing w:after="0" w:line="240" w:lineRule="auto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3576D6"/>
    <w:rPr>
      <w:rFonts w:ascii="Times New Roman" w:eastAsia="Times New Roman" w:hAnsi="Times New Roman" w:cs="Times New Roman"/>
      <w:sz w:val="24"/>
      <w:szCs w:val="20"/>
    </w:rPr>
  </w:style>
  <w:style w:type="paragraph" w:customStyle="1" w:styleId="BDtitulinistvirtinu">
    <w:name w:val="BD_titulinis_tvirtinu"/>
    <w:basedOn w:val="Subtitle"/>
    <w:qFormat/>
    <w:rsid w:val="003576D6"/>
    <w:pPr>
      <w:spacing w:before="360"/>
      <w:ind w:left="7229" w:firstLine="0"/>
    </w:pPr>
    <w:rPr>
      <w:caps/>
      <w:sz w:val="22"/>
      <w:lang w:val="lt-LT"/>
    </w:rPr>
  </w:style>
  <w:style w:type="paragraph" w:customStyle="1" w:styleId="Style1">
    <w:name w:val="Style1"/>
    <w:basedOn w:val="Heading5"/>
    <w:qFormat/>
    <w:rsid w:val="003576D6"/>
    <w:pPr>
      <w:spacing w:before="0" w:line="240" w:lineRule="auto"/>
      <w:ind w:left="7229"/>
    </w:pPr>
    <w:rPr>
      <w:rFonts w:ascii="Times New Roman" w:hAnsi="Times New Roman"/>
      <w:color w:val="auto"/>
      <w:sz w:val="22"/>
    </w:rPr>
  </w:style>
  <w:style w:type="paragraph" w:customStyle="1" w:styleId="BDtitulinisvedejotvirtinimas">
    <w:name w:val="BD_titulinis_vedejo_tvirtinimas"/>
    <w:basedOn w:val="BodyText"/>
    <w:qFormat/>
    <w:rsid w:val="003576D6"/>
    <w:pPr>
      <w:ind w:left="7229"/>
      <w:jc w:val="center"/>
    </w:pPr>
    <w:rPr>
      <w:sz w:val="16"/>
    </w:rPr>
  </w:style>
  <w:style w:type="paragraph" w:customStyle="1" w:styleId="BDtitulinistvirtinimuiranka">
    <w:name w:val="BD_titulinis_tvirtinimui_ranka"/>
    <w:basedOn w:val="BDtitulinisvedejotvirtinimas"/>
    <w:qFormat/>
    <w:rsid w:val="005149BF"/>
    <w:pPr>
      <w:tabs>
        <w:tab w:val="left" w:pos="9639"/>
      </w:tabs>
      <w:jc w:val="left"/>
    </w:pPr>
    <w:rPr>
      <w:sz w:val="24"/>
    </w:rPr>
  </w:style>
  <w:style w:type="paragraph" w:customStyle="1" w:styleId="DBtitulinisantrasvardas">
    <w:name w:val="DB_titulinis_antras_vardas"/>
    <w:basedOn w:val="BDtitulinisvardas"/>
    <w:qFormat/>
    <w:rsid w:val="005149BF"/>
    <w:pPr>
      <w:spacing w:before="480"/>
    </w:pPr>
  </w:style>
  <w:style w:type="paragraph" w:customStyle="1" w:styleId="BDtitulinistvirtinuvedejas">
    <w:name w:val="BD_titulinis_tvirtinu_vedejas"/>
    <w:basedOn w:val="Normal"/>
    <w:qFormat/>
    <w:rsid w:val="005149BF"/>
    <w:pPr>
      <w:spacing w:after="0" w:line="240" w:lineRule="auto"/>
      <w:ind w:left="7229"/>
    </w:pPr>
    <w:rPr>
      <w:sz w:val="22"/>
    </w:rPr>
  </w:style>
  <w:style w:type="table" w:styleId="TableGrid">
    <w:name w:val="Table Grid"/>
    <w:basedOn w:val="TableNormal"/>
    <w:uiPriority w:val="59"/>
    <w:rsid w:val="00334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Dtitulinisvadovupaaiskinimai">
    <w:name w:val="BD_titulinis_vadovu_paaiskinimai"/>
    <w:basedOn w:val="Normal"/>
    <w:qFormat/>
    <w:rsid w:val="00334DE2"/>
    <w:pPr>
      <w:spacing w:line="240" w:lineRule="auto"/>
      <w:jc w:val="center"/>
    </w:pPr>
    <w:rPr>
      <w:sz w:val="16"/>
    </w:rPr>
  </w:style>
  <w:style w:type="paragraph" w:customStyle="1" w:styleId="BDtitulinisvadovoduomenys">
    <w:name w:val="BD_titulinis_vadovo_duomenys"/>
    <w:basedOn w:val="Normal"/>
    <w:qFormat/>
    <w:rsid w:val="0076634B"/>
    <w:pPr>
      <w:spacing w:after="0" w:line="240" w:lineRule="auto"/>
      <w:jc w:val="center"/>
    </w:pPr>
  </w:style>
  <w:style w:type="paragraph" w:customStyle="1" w:styleId="BDtitulinismetaiantras">
    <w:name w:val="BD_titulinis_metai_antras"/>
    <w:basedOn w:val="BDtitulinismetai"/>
    <w:qFormat/>
    <w:rsid w:val="0076634B"/>
    <w:pPr>
      <w:spacing w:before="840"/>
    </w:pPr>
  </w:style>
  <w:style w:type="paragraph" w:styleId="Title">
    <w:name w:val="Title"/>
    <w:basedOn w:val="Normal"/>
    <w:link w:val="TitleChar"/>
    <w:qFormat/>
    <w:rsid w:val="00CC61D7"/>
    <w:pPr>
      <w:spacing w:after="0" w:line="240" w:lineRule="auto"/>
      <w:jc w:val="center"/>
    </w:pPr>
    <w:rPr>
      <w:rFonts w:eastAsia="Times New Roman" w:cs="Times New Roman"/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61D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133DA8"/>
    <w:rPr>
      <w:rFonts w:ascii="Times New Roman" w:eastAsia="Times New Roman" w:hAnsi="Times New Roman" w:cs="Times New Roman"/>
      <w:b/>
      <w:bCs/>
      <w:sz w:val="24"/>
      <w:szCs w:val="18"/>
    </w:rPr>
  </w:style>
  <w:style w:type="paragraph" w:styleId="BodyTextIndent">
    <w:name w:val="Body Text Indent"/>
    <w:basedOn w:val="Normal"/>
    <w:link w:val="BodyTextIndentChar"/>
    <w:rsid w:val="00133DA8"/>
    <w:pPr>
      <w:spacing w:after="0" w:line="240" w:lineRule="auto"/>
      <w:ind w:firstLine="543"/>
      <w:jc w:val="both"/>
    </w:pPr>
    <w:rPr>
      <w:rFonts w:eastAsia="Times New Roman" w:cs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133DA8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55156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55156"/>
    <w:rPr>
      <w:rFonts w:ascii="Times New Roman" w:hAnsi="Times New Roman"/>
      <w:sz w:val="24"/>
    </w:rPr>
  </w:style>
  <w:style w:type="paragraph" w:customStyle="1" w:styleId="BDpagrindinistekstas">
    <w:name w:val="BD_pagrindinis_tekstas"/>
    <w:basedOn w:val="Normal"/>
    <w:qFormat/>
    <w:rsid w:val="003B3F75"/>
    <w:pPr>
      <w:ind w:firstLine="720"/>
      <w:jc w:val="both"/>
    </w:pPr>
  </w:style>
  <w:style w:type="paragraph" w:customStyle="1" w:styleId="BDSkyrius1lygio">
    <w:name w:val="BD_Skyrius_1_lygio"/>
    <w:basedOn w:val="Heading1"/>
    <w:qFormat/>
    <w:rsid w:val="00DB0B1A"/>
    <w:pPr>
      <w:numPr>
        <w:numId w:val="1"/>
      </w:numPr>
      <w:spacing w:after="120"/>
      <w:jc w:val="left"/>
    </w:pPr>
    <w:rPr>
      <w:sz w:val="28"/>
    </w:rPr>
  </w:style>
  <w:style w:type="paragraph" w:customStyle="1" w:styleId="BDSkyrius2lygio">
    <w:name w:val="BD_Skyrius_2_lygio"/>
    <w:basedOn w:val="Heading2"/>
    <w:qFormat/>
    <w:rsid w:val="00DB0B1A"/>
    <w:pPr>
      <w:numPr>
        <w:ilvl w:val="1"/>
        <w:numId w:val="1"/>
      </w:numPr>
      <w:spacing w:after="120"/>
      <w:jc w:val="left"/>
    </w:pPr>
    <w:rPr>
      <w:caps w:val="0"/>
    </w:rPr>
  </w:style>
  <w:style w:type="paragraph" w:customStyle="1" w:styleId="BDSkyrius3lygio">
    <w:name w:val="BD_Skyrius_3_lygio"/>
    <w:basedOn w:val="Heading3"/>
    <w:qFormat/>
    <w:rsid w:val="00DB0B1A"/>
    <w:pPr>
      <w:numPr>
        <w:ilvl w:val="2"/>
        <w:numId w:val="1"/>
      </w:numPr>
      <w:spacing w:after="120"/>
      <w:jc w:val="left"/>
    </w:pPr>
    <w:rPr>
      <w:b w:val="0"/>
      <w:i/>
      <w:sz w:val="24"/>
    </w:rPr>
  </w:style>
  <w:style w:type="paragraph" w:customStyle="1" w:styleId="BDSkyriusnenumeruojamas">
    <w:name w:val="BD_Skyrius_nenumeruojamas"/>
    <w:basedOn w:val="Heading1"/>
    <w:qFormat/>
    <w:rsid w:val="001535F4"/>
    <w:pPr>
      <w:spacing w:after="120"/>
      <w:jc w:val="left"/>
    </w:pPr>
    <w:rPr>
      <w:sz w:val="28"/>
    </w:rPr>
  </w:style>
  <w:style w:type="paragraph" w:customStyle="1" w:styleId="BDpaveiksliukas">
    <w:name w:val="BD_paveiksliukas"/>
    <w:basedOn w:val="Normal"/>
    <w:qFormat/>
    <w:rsid w:val="006554F6"/>
    <w:pPr>
      <w:keepNext/>
      <w:spacing w:line="240" w:lineRule="auto"/>
      <w:jc w:val="center"/>
    </w:pPr>
    <w:rPr>
      <w:noProof/>
      <w:lang w:eastAsia="lt-LT"/>
    </w:rPr>
  </w:style>
  <w:style w:type="paragraph" w:customStyle="1" w:styleId="BDpaveiklsiukopavadinimas">
    <w:name w:val="BD_paveiklsiuko_pavadinimas"/>
    <w:basedOn w:val="BDpaveiksliukas"/>
    <w:qFormat/>
    <w:rsid w:val="001535F4"/>
    <w:pPr>
      <w:numPr>
        <w:ilvl w:val="4"/>
        <w:numId w:val="1"/>
      </w:numPr>
      <w:spacing w:line="360" w:lineRule="auto"/>
    </w:pPr>
    <w:rPr>
      <w:i/>
      <w:sz w:val="22"/>
    </w:rPr>
  </w:style>
  <w:style w:type="paragraph" w:customStyle="1" w:styleId="BDlentelestekstas">
    <w:name w:val="BD_lenteles_tekstas"/>
    <w:basedOn w:val="Normal"/>
    <w:qFormat/>
    <w:rsid w:val="001535F4"/>
    <w:pPr>
      <w:spacing w:after="0" w:line="240" w:lineRule="auto"/>
    </w:pPr>
    <w:rPr>
      <w:sz w:val="22"/>
    </w:rPr>
  </w:style>
  <w:style w:type="paragraph" w:customStyle="1" w:styleId="BDlentelespavadinimas">
    <w:name w:val="BD_lenteles_pavadinimas"/>
    <w:basedOn w:val="Normal"/>
    <w:qFormat/>
    <w:rsid w:val="006554F6"/>
    <w:pPr>
      <w:keepNext/>
      <w:numPr>
        <w:ilvl w:val="5"/>
        <w:numId w:val="1"/>
      </w:numPr>
      <w:spacing w:after="0" w:line="240" w:lineRule="auto"/>
    </w:pPr>
    <w:rPr>
      <w:i/>
      <w:sz w:val="22"/>
    </w:rPr>
  </w:style>
  <w:style w:type="table" w:customStyle="1" w:styleId="BDlentele">
    <w:name w:val="BD_lentele"/>
    <w:basedOn w:val="TableNormal"/>
    <w:uiPriority w:val="99"/>
    <w:rsid w:val="006554F6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Dformule">
    <w:name w:val="BD_formule"/>
    <w:basedOn w:val="Normal"/>
    <w:qFormat/>
    <w:rsid w:val="00F341FE"/>
    <w:pPr>
      <w:tabs>
        <w:tab w:val="center" w:pos="4820"/>
        <w:tab w:val="right" w:pos="9639"/>
      </w:tabs>
    </w:pPr>
    <w:rPr>
      <w:rFonts w:eastAsiaTheme="minorEastAsia"/>
      <w:i/>
      <w:sz w:val="22"/>
    </w:rPr>
  </w:style>
  <w:style w:type="paragraph" w:customStyle="1" w:styleId="BDprograminiskodas">
    <w:name w:val="BD_programinis_kodas"/>
    <w:basedOn w:val="Normal"/>
    <w:qFormat/>
    <w:rsid w:val="00F341F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after="0" w:line="240" w:lineRule="auto"/>
    </w:pPr>
    <w:rPr>
      <w:rFonts w:ascii="Courier New" w:hAnsi="Courier New"/>
      <w:sz w:val="20"/>
    </w:rPr>
  </w:style>
  <w:style w:type="paragraph" w:customStyle="1" w:styleId="BDpriedoSkyrius1lygio">
    <w:name w:val="BD_priedo_Skyrius_1_lygio"/>
    <w:basedOn w:val="Heading2"/>
    <w:qFormat/>
    <w:rsid w:val="00000733"/>
    <w:pPr>
      <w:numPr>
        <w:ilvl w:val="3"/>
        <w:numId w:val="1"/>
      </w:numPr>
      <w:spacing w:after="120"/>
      <w:ind w:left="794"/>
      <w:jc w:val="left"/>
    </w:pPr>
    <w:rPr>
      <w:caps w:val="0"/>
    </w:rPr>
  </w:style>
  <w:style w:type="paragraph" w:styleId="TOC1">
    <w:name w:val="toc 1"/>
    <w:basedOn w:val="Normal"/>
    <w:next w:val="Normal"/>
    <w:autoRedefine/>
    <w:uiPriority w:val="39"/>
    <w:unhideWhenUsed/>
    <w:rsid w:val="00913BE8"/>
    <w:pPr>
      <w:spacing w:after="10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A06BAF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913BE8"/>
    <w:pPr>
      <w:spacing w:after="100" w:line="240" w:lineRule="auto"/>
      <w:ind w:left="238"/>
    </w:pPr>
  </w:style>
  <w:style w:type="character" w:styleId="Hyperlink">
    <w:name w:val="Hyperlink"/>
    <w:basedOn w:val="DefaultParagraphFont"/>
    <w:uiPriority w:val="99"/>
    <w:unhideWhenUsed/>
    <w:rsid w:val="00A06BA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1B0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93E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3E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3E3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3E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3E32"/>
    <w:rPr>
      <w:rFonts w:ascii="Times New Roman" w:hAnsi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C1893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64983"/>
    <w:rPr>
      <w:color w:val="66666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1700"/>
    <w:rPr>
      <w:color w:val="605E5C"/>
      <w:shd w:val="clear" w:color="auto" w:fill="E1DFDD"/>
    </w:rPr>
  </w:style>
  <w:style w:type="paragraph" w:customStyle="1" w:styleId="17Lentelsaltinis">
    <w:name w:val="17_Lentelės šaltinis"/>
    <w:basedOn w:val="Normal"/>
    <w:qFormat/>
    <w:rsid w:val="001B630C"/>
    <w:pPr>
      <w:tabs>
        <w:tab w:val="left" w:pos="709"/>
      </w:tabs>
      <w:spacing w:before="60" w:after="240"/>
      <w:jc w:val="both"/>
    </w:pPr>
    <w:rPr>
      <w:rFonts w:eastAsia="Times New Roman" w:cs="Times New Roman"/>
      <w:sz w:val="20"/>
      <w:szCs w:val="24"/>
      <w:lang w:eastAsia="lt-LT"/>
    </w:rPr>
  </w:style>
  <w:style w:type="paragraph" w:customStyle="1" w:styleId="14Pagrindinistekstas">
    <w:name w:val="14_Pagrindinis tekstas"/>
    <w:basedOn w:val="Normal"/>
    <w:qFormat/>
    <w:rsid w:val="001B630C"/>
    <w:pPr>
      <w:tabs>
        <w:tab w:val="left" w:pos="426"/>
      </w:tabs>
      <w:spacing w:after="0"/>
      <w:ind w:firstLine="720"/>
      <w:jc w:val="both"/>
    </w:pPr>
    <w:rPr>
      <w:rFonts w:eastAsia="Times New Roman" w:cs="Times New Roman"/>
      <w:szCs w:val="24"/>
      <w:lang w:val="en-GB" w:eastAsia="lt-LT"/>
    </w:rPr>
  </w:style>
  <w:style w:type="paragraph" w:customStyle="1" w:styleId="21Formul">
    <w:name w:val="21_Formulė"/>
    <w:basedOn w:val="Caption"/>
    <w:qFormat/>
    <w:rsid w:val="001B630C"/>
    <w:pPr>
      <w:tabs>
        <w:tab w:val="center" w:pos="4536"/>
        <w:tab w:val="right" w:pos="9072"/>
      </w:tabs>
      <w:spacing w:before="60" w:after="60"/>
      <w:jc w:val="left"/>
    </w:pPr>
    <w:rPr>
      <w:iCs/>
      <w:sz w:val="24"/>
      <w:szCs w:val="18"/>
      <w:lang w:val="en-GB" w:eastAsia="lt-LT"/>
    </w:rPr>
  </w:style>
  <w:style w:type="paragraph" w:customStyle="1" w:styleId="22Formulsaikinimas">
    <w:name w:val="22_Formulės aiškinimas"/>
    <w:basedOn w:val="Caption"/>
    <w:qFormat/>
    <w:rsid w:val="001B630C"/>
    <w:pPr>
      <w:jc w:val="both"/>
    </w:pPr>
    <w:rPr>
      <w:iCs/>
      <w:sz w:val="24"/>
      <w:szCs w:val="24"/>
      <w:lang w:val="en-GB" w:eastAsia="lt-LT"/>
    </w:rPr>
  </w:style>
  <w:style w:type="paragraph" w:customStyle="1" w:styleId="11Skyriauspavadinimas1">
    <w:name w:val="11_Skyriaus pavadinimas 1"/>
    <w:basedOn w:val="Heading1"/>
    <w:qFormat/>
    <w:rsid w:val="001B630C"/>
    <w:pPr>
      <w:keepNext w:val="0"/>
      <w:spacing w:before="100" w:beforeAutospacing="1" w:after="100" w:afterAutospacing="1" w:line="360" w:lineRule="auto"/>
      <w:contextualSpacing/>
      <w:jc w:val="left"/>
    </w:pPr>
    <w:rPr>
      <w:bCs w:val="0"/>
      <w:sz w:val="28"/>
      <w:szCs w:val="24"/>
      <w:lang w:val="en-GB" w:eastAsia="ru-RU"/>
    </w:rPr>
  </w:style>
  <w:style w:type="paragraph" w:customStyle="1" w:styleId="24Literatra">
    <w:name w:val="24_Literatūra"/>
    <w:basedOn w:val="Normal"/>
    <w:qFormat/>
    <w:rsid w:val="001B630C"/>
    <w:pPr>
      <w:widowControl w:val="0"/>
      <w:autoSpaceDE w:val="0"/>
      <w:autoSpaceDN w:val="0"/>
      <w:adjustRightInd w:val="0"/>
      <w:spacing w:before="100" w:after="100"/>
      <w:ind w:left="480" w:hanging="480"/>
      <w:jc w:val="both"/>
    </w:pPr>
    <w:rPr>
      <w:rFonts w:eastAsia="Times New Roman" w:cs="Times New Roman"/>
      <w:noProof/>
      <w:szCs w:val="24"/>
      <w:lang w:eastAsia="lt-LT"/>
    </w:rPr>
  </w:style>
  <w:style w:type="paragraph" w:customStyle="1" w:styleId="pf0">
    <w:name w:val="pf0"/>
    <w:basedOn w:val="Normal"/>
    <w:rsid w:val="00D6091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GB" w:eastAsia="en-GB"/>
    </w:rPr>
  </w:style>
  <w:style w:type="character" w:customStyle="1" w:styleId="cf01">
    <w:name w:val="cf01"/>
    <w:basedOn w:val="DefaultParagraphFont"/>
    <w:rsid w:val="00D60915"/>
    <w:rPr>
      <w:rFonts w:ascii="Segoe UI" w:hAnsi="Segoe UI" w:cs="Segoe UI" w:hint="default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C39FC"/>
    <w:rPr>
      <w:i/>
      <w:iCs/>
    </w:rPr>
  </w:style>
  <w:style w:type="character" w:styleId="Strong">
    <w:name w:val="Strong"/>
    <w:basedOn w:val="DefaultParagraphFont"/>
    <w:uiPriority w:val="22"/>
    <w:qFormat/>
    <w:rsid w:val="0023579A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1D3AE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4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mailto:fmit@vilniustech.lt" TargetMode="External"/><Relationship Id="rId1" Type="http://schemas.openxmlformats.org/officeDocument/2006/relationships/hyperlink" Target="mailto:fmit@vilniustech.lt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diagramData" Target="diagrams/data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diagramColors" Target="diagrams/colors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oleObject" Target="embeddings/oleObject1.bin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0" Type="http://schemas.openxmlformats.org/officeDocument/2006/relationships/diagramQuickStyle" Target="diagrams/quickStyle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23" Type="http://schemas.openxmlformats.org/officeDocument/2006/relationships/hyperlink" Target="https://www.mendeley.com/" TargetMode="External"/><Relationship Id="rId28" Type="http://schemas.openxmlformats.org/officeDocument/2006/relationships/glossaryDocument" Target="glossary/document.xml"/><Relationship Id="rId10" Type="http://schemas.microsoft.com/office/2011/relationships/commentsExtended" Target="commentsExtended.xml"/><Relationship Id="rId19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3.xml"/><Relationship Id="rId22" Type="http://schemas.microsoft.com/office/2007/relationships/diagramDrawing" Target="diagrams/drawing1.xml"/><Relationship Id="rId27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267\Desktop\BD_sablonas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6ECAF8B-5452-4857-9135-8C4FC645BBAE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</dgm:pt>
    <dgm:pt modelId="{529BCF32-6D75-4EC6-A934-82EBE2196770}">
      <dgm:prSet phldrT="[Text]"/>
      <dgm:spPr/>
      <dgm:t>
        <a:bodyPr/>
        <a:lstStyle/>
        <a:p>
          <a:r>
            <a:rPr lang="lt-LT"/>
            <a:t>Operation A</a:t>
          </a:r>
        </a:p>
      </dgm:t>
    </dgm:pt>
    <dgm:pt modelId="{67C1C6B6-D31B-4217-B6A9-4713D17AE81F}" type="parTrans" cxnId="{2B6FA6D3-5EE0-4255-A177-3C48D27AE623}">
      <dgm:prSet/>
      <dgm:spPr/>
      <dgm:t>
        <a:bodyPr/>
        <a:lstStyle/>
        <a:p>
          <a:endParaRPr lang="lt-LT"/>
        </a:p>
      </dgm:t>
    </dgm:pt>
    <dgm:pt modelId="{DD8396FB-B7B5-4979-BA34-A6F7BB243FC8}" type="sibTrans" cxnId="{2B6FA6D3-5EE0-4255-A177-3C48D27AE623}">
      <dgm:prSet/>
      <dgm:spPr/>
      <dgm:t>
        <a:bodyPr/>
        <a:lstStyle/>
        <a:p>
          <a:endParaRPr lang="lt-LT"/>
        </a:p>
      </dgm:t>
    </dgm:pt>
    <dgm:pt modelId="{57CD8CC6-DBD0-4376-8BDB-668BDFF4AEB9}">
      <dgm:prSet phldrT="[Text]"/>
      <dgm:spPr/>
      <dgm:t>
        <a:bodyPr/>
        <a:lstStyle/>
        <a:p>
          <a:r>
            <a:rPr lang="lt-LT"/>
            <a:t>Operation B</a:t>
          </a:r>
        </a:p>
      </dgm:t>
    </dgm:pt>
    <dgm:pt modelId="{9E628BF3-E92C-4BD6-B770-DBC905AB6D74}" type="parTrans" cxnId="{FDDB47EE-B9EC-433E-B8C4-13FFF8BB132E}">
      <dgm:prSet/>
      <dgm:spPr/>
      <dgm:t>
        <a:bodyPr/>
        <a:lstStyle/>
        <a:p>
          <a:endParaRPr lang="lt-LT"/>
        </a:p>
      </dgm:t>
    </dgm:pt>
    <dgm:pt modelId="{A8770AD4-1090-44E2-91C1-F9E0DF170B72}" type="sibTrans" cxnId="{FDDB47EE-B9EC-433E-B8C4-13FFF8BB132E}">
      <dgm:prSet/>
      <dgm:spPr/>
      <dgm:t>
        <a:bodyPr/>
        <a:lstStyle/>
        <a:p>
          <a:endParaRPr lang="lt-LT"/>
        </a:p>
      </dgm:t>
    </dgm:pt>
    <dgm:pt modelId="{A42CFDBB-0252-45CF-AF2B-C8FE4FB90B3F}">
      <dgm:prSet phldrT="[Text]"/>
      <dgm:spPr/>
      <dgm:t>
        <a:bodyPr/>
        <a:lstStyle/>
        <a:p>
          <a:r>
            <a:rPr lang="lt-LT"/>
            <a:t>Operation C</a:t>
          </a:r>
        </a:p>
      </dgm:t>
    </dgm:pt>
    <dgm:pt modelId="{DDAD4A21-FFEE-4C4D-BA0C-78C50E62F6F1}" type="parTrans" cxnId="{D1622491-469A-4F47-85D4-CE70A8F14018}">
      <dgm:prSet/>
      <dgm:spPr/>
      <dgm:t>
        <a:bodyPr/>
        <a:lstStyle/>
        <a:p>
          <a:endParaRPr lang="lt-LT"/>
        </a:p>
      </dgm:t>
    </dgm:pt>
    <dgm:pt modelId="{3688E94C-DDE9-4FF6-B34E-099853596F6E}" type="sibTrans" cxnId="{D1622491-469A-4F47-85D4-CE70A8F14018}">
      <dgm:prSet/>
      <dgm:spPr/>
      <dgm:t>
        <a:bodyPr/>
        <a:lstStyle/>
        <a:p>
          <a:endParaRPr lang="lt-LT"/>
        </a:p>
      </dgm:t>
    </dgm:pt>
    <dgm:pt modelId="{2C23DABB-2CF5-44C8-B830-7B574A5D7321}" type="pres">
      <dgm:prSet presAssocID="{36ECAF8B-5452-4857-9135-8C4FC645BBAE}" presName="CompostProcess" presStyleCnt="0">
        <dgm:presLayoutVars>
          <dgm:dir/>
          <dgm:resizeHandles val="exact"/>
        </dgm:presLayoutVars>
      </dgm:prSet>
      <dgm:spPr/>
    </dgm:pt>
    <dgm:pt modelId="{E26795C7-EA93-4B0C-B70B-C9972DF09F93}" type="pres">
      <dgm:prSet presAssocID="{36ECAF8B-5452-4857-9135-8C4FC645BBAE}" presName="arrow" presStyleLbl="bgShp" presStyleIdx="0" presStyleCnt="1"/>
      <dgm:spPr/>
    </dgm:pt>
    <dgm:pt modelId="{BE23FA77-609D-4772-A40E-819DE6D5E03E}" type="pres">
      <dgm:prSet presAssocID="{36ECAF8B-5452-4857-9135-8C4FC645BBAE}" presName="linearProcess" presStyleCnt="0"/>
      <dgm:spPr/>
    </dgm:pt>
    <dgm:pt modelId="{55377A45-24C3-4452-A7E6-3C91F04FBCA7}" type="pres">
      <dgm:prSet presAssocID="{529BCF32-6D75-4EC6-A934-82EBE2196770}" presName="textNode" presStyleLbl="node1" presStyleIdx="0" presStyleCnt="3">
        <dgm:presLayoutVars>
          <dgm:bulletEnabled val="1"/>
        </dgm:presLayoutVars>
      </dgm:prSet>
      <dgm:spPr/>
    </dgm:pt>
    <dgm:pt modelId="{3DA3D0B4-7005-496A-B71A-EAF28EDE608E}" type="pres">
      <dgm:prSet presAssocID="{DD8396FB-B7B5-4979-BA34-A6F7BB243FC8}" presName="sibTrans" presStyleCnt="0"/>
      <dgm:spPr/>
    </dgm:pt>
    <dgm:pt modelId="{1792B2D2-D3CF-45C0-909D-6BC2EE4D66E4}" type="pres">
      <dgm:prSet presAssocID="{57CD8CC6-DBD0-4376-8BDB-668BDFF4AEB9}" presName="textNode" presStyleLbl="node1" presStyleIdx="1" presStyleCnt="3">
        <dgm:presLayoutVars>
          <dgm:bulletEnabled val="1"/>
        </dgm:presLayoutVars>
      </dgm:prSet>
      <dgm:spPr/>
    </dgm:pt>
    <dgm:pt modelId="{6420A500-78D8-4A54-99B2-B54736EF4516}" type="pres">
      <dgm:prSet presAssocID="{A8770AD4-1090-44E2-91C1-F9E0DF170B72}" presName="sibTrans" presStyleCnt="0"/>
      <dgm:spPr/>
    </dgm:pt>
    <dgm:pt modelId="{F03EEB67-F5D6-496E-B6E4-541FAB44231E}" type="pres">
      <dgm:prSet presAssocID="{A42CFDBB-0252-45CF-AF2B-C8FE4FB90B3F}" presName="textNode" presStyleLbl="node1" presStyleIdx="2" presStyleCnt="3">
        <dgm:presLayoutVars>
          <dgm:bulletEnabled val="1"/>
        </dgm:presLayoutVars>
      </dgm:prSet>
      <dgm:spPr/>
    </dgm:pt>
  </dgm:ptLst>
  <dgm:cxnLst>
    <dgm:cxn modelId="{9FE06A5B-9B13-42C3-B181-B78A1AB26C18}" type="presOf" srcId="{36ECAF8B-5452-4857-9135-8C4FC645BBAE}" destId="{2C23DABB-2CF5-44C8-B830-7B574A5D7321}" srcOrd="0" destOrd="0" presId="urn:microsoft.com/office/officeart/2005/8/layout/hProcess9"/>
    <dgm:cxn modelId="{6D28475F-439B-4BCD-BBDD-5E6DB03EABF1}" type="presOf" srcId="{529BCF32-6D75-4EC6-A934-82EBE2196770}" destId="{55377A45-24C3-4452-A7E6-3C91F04FBCA7}" srcOrd="0" destOrd="0" presId="urn:microsoft.com/office/officeart/2005/8/layout/hProcess9"/>
    <dgm:cxn modelId="{D1622491-469A-4F47-85D4-CE70A8F14018}" srcId="{36ECAF8B-5452-4857-9135-8C4FC645BBAE}" destId="{A42CFDBB-0252-45CF-AF2B-C8FE4FB90B3F}" srcOrd="2" destOrd="0" parTransId="{DDAD4A21-FFEE-4C4D-BA0C-78C50E62F6F1}" sibTransId="{3688E94C-DDE9-4FF6-B34E-099853596F6E}"/>
    <dgm:cxn modelId="{0D43CAA1-EDF1-4516-BB01-7C8228148BF8}" type="presOf" srcId="{57CD8CC6-DBD0-4376-8BDB-668BDFF4AEB9}" destId="{1792B2D2-D3CF-45C0-909D-6BC2EE4D66E4}" srcOrd="0" destOrd="0" presId="urn:microsoft.com/office/officeart/2005/8/layout/hProcess9"/>
    <dgm:cxn modelId="{2B6FA6D3-5EE0-4255-A177-3C48D27AE623}" srcId="{36ECAF8B-5452-4857-9135-8C4FC645BBAE}" destId="{529BCF32-6D75-4EC6-A934-82EBE2196770}" srcOrd="0" destOrd="0" parTransId="{67C1C6B6-D31B-4217-B6A9-4713D17AE81F}" sibTransId="{DD8396FB-B7B5-4979-BA34-A6F7BB243FC8}"/>
    <dgm:cxn modelId="{35A864EE-183A-4E29-A3D5-B95E93797738}" type="presOf" srcId="{A42CFDBB-0252-45CF-AF2B-C8FE4FB90B3F}" destId="{F03EEB67-F5D6-496E-B6E4-541FAB44231E}" srcOrd="0" destOrd="0" presId="urn:microsoft.com/office/officeart/2005/8/layout/hProcess9"/>
    <dgm:cxn modelId="{FDDB47EE-B9EC-433E-B8C4-13FFF8BB132E}" srcId="{36ECAF8B-5452-4857-9135-8C4FC645BBAE}" destId="{57CD8CC6-DBD0-4376-8BDB-668BDFF4AEB9}" srcOrd="1" destOrd="0" parTransId="{9E628BF3-E92C-4BD6-B770-DBC905AB6D74}" sibTransId="{A8770AD4-1090-44E2-91C1-F9E0DF170B72}"/>
    <dgm:cxn modelId="{819077CC-00F2-430E-BD0F-492CD94106D3}" type="presParOf" srcId="{2C23DABB-2CF5-44C8-B830-7B574A5D7321}" destId="{E26795C7-EA93-4B0C-B70B-C9972DF09F93}" srcOrd="0" destOrd="0" presId="urn:microsoft.com/office/officeart/2005/8/layout/hProcess9"/>
    <dgm:cxn modelId="{9BD466A9-9479-49BF-91AA-2799BBCD847F}" type="presParOf" srcId="{2C23DABB-2CF5-44C8-B830-7B574A5D7321}" destId="{BE23FA77-609D-4772-A40E-819DE6D5E03E}" srcOrd="1" destOrd="0" presId="urn:microsoft.com/office/officeart/2005/8/layout/hProcess9"/>
    <dgm:cxn modelId="{AA2BC673-D174-4104-8711-85F4332DFAE5}" type="presParOf" srcId="{BE23FA77-609D-4772-A40E-819DE6D5E03E}" destId="{55377A45-24C3-4452-A7E6-3C91F04FBCA7}" srcOrd="0" destOrd="0" presId="urn:microsoft.com/office/officeart/2005/8/layout/hProcess9"/>
    <dgm:cxn modelId="{A377FA3C-6EE4-430B-BAC9-DC19A2480D4E}" type="presParOf" srcId="{BE23FA77-609D-4772-A40E-819DE6D5E03E}" destId="{3DA3D0B4-7005-496A-B71A-EAF28EDE608E}" srcOrd="1" destOrd="0" presId="urn:microsoft.com/office/officeart/2005/8/layout/hProcess9"/>
    <dgm:cxn modelId="{A981C0B6-1CC5-40D5-AEA6-7AB779579C79}" type="presParOf" srcId="{BE23FA77-609D-4772-A40E-819DE6D5E03E}" destId="{1792B2D2-D3CF-45C0-909D-6BC2EE4D66E4}" srcOrd="2" destOrd="0" presId="urn:microsoft.com/office/officeart/2005/8/layout/hProcess9"/>
    <dgm:cxn modelId="{30CC24D5-5686-41AD-8546-87087C911CF2}" type="presParOf" srcId="{BE23FA77-609D-4772-A40E-819DE6D5E03E}" destId="{6420A500-78D8-4A54-99B2-B54736EF4516}" srcOrd="3" destOrd="0" presId="urn:microsoft.com/office/officeart/2005/8/layout/hProcess9"/>
    <dgm:cxn modelId="{5979DC23-163A-4DC5-8E7D-1E06318F0C51}" type="presParOf" srcId="{BE23FA77-609D-4772-A40E-819DE6D5E03E}" destId="{F03EEB67-F5D6-496E-B6E4-541FAB44231E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6795C7-EA93-4B0C-B70B-C9972DF09F93}">
      <dsp:nvSpPr>
        <dsp:cNvPr id="0" name=""/>
        <dsp:cNvSpPr/>
      </dsp:nvSpPr>
      <dsp:spPr>
        <a:xfrm>
          <a:off x="278844" y="0"/>
          <a:ext cx="3160236" cy="1484415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5377A45-24C3-4452-A7E6-3C91F04FBCA7}">
      <dsp:nvSpPr>
        <dsp:cNvPr id="0" name=""/>
        <dsp:cNvSpPr/>
      </dsp:nvSpPr>
      <dsp:spPr>
        <a:xfrm>
          <a:off x="3993" y="445324"/>
          <a:ext cx="1196707" cy="59376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lt-LT" sz="1600" kern="1200"/>
            <a:t>Operation A</a:t>
          </a:r>
        </a:p>
      </dsp:txBody>
      <dsp:txXfrm>
        <a:off x="32978" y="474309"/>
        <a:ext cx="1138737" cy="535796"/>
      </dsp:txXfrm>
    </dsp:sp>
    <dsp:sp modelId="{1792B2D2-D3CF-45C0-909D-6BC2EE4D66E4}">
      <dsp:nvSpPr>
        <dsp:cNvPr id="0" name=""/>
        <dsp:cNvSpPr/>
      </dsp:nvSpPr>
      <dsp:spPr>
        <a:xfrm>
          <a:off x="1260608" y="445324"/>
          <a:ext cx="1196707" cy="59376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lt-LT" sz="1600" kern="1200"/>
            <a:t>Operation B</a:t>
          </a:r>
        </a:p>
      </dsp:txBody>
      <dsp:txXfrm>
        <a:off x="1289593" y="474309"/>
        <a:ext cx="1138737" cy="535796"/>
      </dsp:txXfrm>
    </dsp:sp>
    <dsp:sp modelId="{F03EEB67-F5D6-496E-B6E4-541FAB44231E}">
      <dsp:nvSpPr>
        <dsp:cNvPr id="0" name=""/>
        <dsp:cNvSpPr/>
      </dsp:nvSpPr>
      <dsp:spPr>
        <a:xfrm>
          <a:off x="2517224" y="445324"/>
          <a:ext cx="1196707" cy="59376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lt-LT" sz="1600" kern="1200"/>
            <a:t>Operation C</a:t>
          </a:r>
        </a:p>
      </dsp:txBody>
      <dsp:txXfrm>
        <a:off x="2546209" y="474309"/>
        <a:ext cx="1138737" cy="5357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F5457D1B31B485C8181EE14A13D3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A4844-A826-4446-9573-291AF84D348C}"/>
      </w:docPartPr>
      <w:docPartBody>
        <w:p w:rsidR="001D01FC" w:rsidRDefault="009E5BE8" w:rsidP="009E5BE8">
          <w:pPr>
            <w:pStyle w:val="2F5457D1B31B485C8181EE14A13D3DE112"/>
          </w:pPr>
          <w:r>
            <w:rPr>
              <w:rStyle w:val="PlaceholderText"/>
              <w:i/>
              <w:iCs/>
              <w:sz w:val="24"/>
              <w:szCs w:val="24"/>
            </w:rPr>
            <w:t>Student name, surname</w:t>
          </w:r>
        </w:p>
      </w:docPartBody>
    </w:docPart>
    <w:docPart>
      <w:docPartPr>
        <w:name w:val="D12C687FA06841118CCDB7F1DE996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C8823-8210-4A03-9C0C-71CC9F72A7D5}"/>
      </w:docPartPr>
      <w:docPartBody>
        <w:p w:rsidR="001D01FC" w:rsidRDefault="009E5BE8" w:rsidP="009E5BE8">
          <w:pPr>
            <w:pStyle w:val="D12C687FA06841118CCDB7F1DE9964AC12"/>
          </w:pPr>
          <w:bookmarkStart w:id="0" w:name="_Hlk213696839"/>
          <w:r w:rsidRPr="00227A27">
            <w:rPr>
              <w:b w:val="0"/>
              <w:bCs/>
              <w:i/>
              <w:iCs/>
              <w:color w:val="666666"/>
            </w:rPr>
            <w:t>TITLE OF THE FINAL THESIS IN LITHUANIAN</w:t>
          </w:r>
          <w:bookmarkEnd w:id="0"/>
        </w:p>
      </w:docPartBody>
    </w:docPart>
    <w:docPart>
      <w:docPartPr>
        <w:name w:val="26BB8FE935B44640964877D83E5D0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BE93C7-301D-472C-8E7A-8CC119407892}"/>
      </w:docPartPr>
      <w:docPartBody>
        <w:p w:rsidR="001D01FC" w:rsidRDefault="008A75EF" w:rsidP="008A75EF">
          <w:pPr>
            <w:pStyle w:val="26BB8FE935B44640964877D83E5D0863"/>
          </w:pPr>
          <w:r>
            <w:rPr>
              <w:rStyle w:val="PlaceholderText"/>
            </w:rPr>
            <w:t>Pasirinkite studijų programą</w:t>
          </w:r>
        </w:p>
      </w:docPartBody>
    </w:docPart>
    <w:docPart>
      <w:docPartPr>
        <w:name w:val="D40B0259F4F54F89BBE94CD073AA5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20CAF-D113-4735-83B6-8D3F5C3B6A34}"/>
      </w:docPartPr>
      <w:docPartBody>
        <w:p w:rsidR="001C5CF1" w:rsidRDefault="009E5BE8" w:rsidP="009E5BE8">
          <w:pPr>
            <w:pStyle w:val="D40B0259F4F54F89BBE94CD073AA5FC912"/>
          </w:pPr>
          <w:r w:rsidRPr="00227A27">
            <w:rPr>
              <w:b w:val="0"/>
              <w:bCs/>
              <w:i/>
              <w:iCs/>
              <w:color w:val="666666"/>
            </w:rPr>
            <w:t xml:space="preserve">TITLE OF THE FINAL THESIS IN </w:t>
          </w:r>
          <w:r>
            <w:rPr>
              <w:b w:val="0"/>
              <w:bCs/>
              <w:i/>
              <w:iCs/>
              <w:color w:val="666666"/>
            </w:rPr>
            <w:t>english</w:t>
          </w:r>
        </w:p>
      </w:docPartBody>
    </w:docPart>
    <w:docPart>
      <w:docPartPr>
        <w:name w:val="B26414E4B696412FB8EEE307C283D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59288-FC10-4377-8B2A-1ED6D81112E4}"/>
      </w:docPartPr>
      <w:docPartBody>
        <w:p w:rsidR="001C5CF1" w:rsidRDefault="009E5BE8" w:rsidP="009E5BE8">
          <w:pPr>
            <w:pStyle w:val="B26414E4B696412FB8EEE307C283D1AB12"/>
          </w:pPr>
          <w:r>
            <w:rPr>
              <w:rStyle w:val="PlaceholderText"/>
              <w:i/>
              <w:iCs/>
              <w:sz w:val="24"/>
              <w:szCs w:val="24"/>
            </w:rPr>
            <w:t>Student name, surname</w:t>
          </w:r>
        </w:p>
      </w:docPartBody>
    </w:docPart>
    <w:docPart>
      <w:docPartPr>
        <w:name w:val="CDEC4F9BC37942D08C06F7800EE81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17CEA-AFFF-465D-90F6-7F92E9325D87}"/>
      </w:docPartPr>
      <w:docPartBody>
        <w:p w:rsidR="001C5CF1" w:rsidRDefault="009E5BE8" w:rsidP="009E5BE8">
          <w:pPr>
            <w:pStyle w:val="CDEC4F9BC37942D08C06F7800EE819EB12"/>
          </w:pPr>
          <w:r w:rsidRPr="00227A27">
            <w:rPr>
              <w:b w:val="0"/>
              <w:bCs/>
              <w:i/>
              <w:iCs/>
              <w:color w:val="666666"/>
            </w:rPr>
            <w:t>TITLE OF THE FINAL THESIS IN LITHUANIAN</w:t>
          </w:r>
        </w:p>
      </w:docPartBody>
    </w:docPart>
    <w:docPart>
      <w:docPartPr>
        <w:name w:val="7A6A9E47705E42B09FD24D0378FEB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13B50-4D97-4002-8290-58FFEF4C321E}"/>
      </w:docPartPr>
      <w:docPartBody>
        <w:p w:rsidR="001C5CF1" w:rsidRDefault="009E5BE8" w:rsidP="009E5BE8">
          <w:pPr>
            <w:pStyle w:val="7A6A9E47705E42B09FD24D0378FEBCD912"/>
          </w:pPr>
          <w:r w:rsidRPr="00227A27">
            <w:rPr>
              <w:b w:val="0"/>
              <w:bCs/>
              <w:i/>
              <w:iCs/>
              <w:color w:val="666666"/>
            </w:rPr>
            <w:t xml:space="preserve">TITLE OF THE FINAL THESIS IN </w:t>
          </w:r>
          <w:r>
            <w:rPr>
              <w:b w:val="0"/>
              <w:bCs/>
              <w:i/>
              <w:iCs/>
              <w:color w:val="666666"/>
            </w:rPr>
            <w:t>english</w:t>
          </w:r>
        </w:p>
      </w:docPartBody>
    </w:docPart>
    <w:docPart>
      <w:docPartPr>
        <w:name w:val="C8A4F9ABF56E4556AAA5B1763E61E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64EA8-5DE6-41D2-82AF-4349FBCEB77A}"/>
      </w:docPartPr>
      <w:docPartBody>
        <w:p w:rsidR="009E5BE8" w:rsidRPr="00061CFD" w:rsidRDefault="009E5BE8" w:rsidP="00061CFD">
          <w:pPr>
            <w:spacing w:after="0" w:line="240" w:lineRule="auto"/>
            <w:jc w:val="center"/>
            <w:rPr>
              <w:i/>
              <w:iCs/>
              <w:color w:val="808080" w:themeColor="background1" w:themeShade="80"/>
            </w:rPr>
          </w:pPr>
          <w:r w:rsidRPr="00AD7DC5">
            <w:rPr>
              <w:i/>
              <w:iCs/>
              <w:color w:val="808080" w:themeColor="background1" w:themeShade="80"/>
            </w:rPr>
            <w:t xml:space="preserve"> </w:t>
          </w:r>
          <w:r w:rsidRPr="00061CFD">
            <w:rPr>
              <w:i/>
              <w:iCs/>
              <w:color w:val="808080" w:themeColor="background1" w:themeShade="80"/>
            </w:rPr>
            <w:t xml:space="preserve">Supervisor-provided </w:t>
          </w:r>
          <w:r w:rsidRPr="00061CFD">
            <w:rPr>
              <w:b/>
              <w:bCs/>
              <w:i/>
              <w:iCs/>
              <w:color w:val="808080" w:themeColor="background1" w:themeShade="80"/>
            </w:rPr>
            <w:t xml:space="preserve">master’s thesis </w:t>
          </w:r>
          <w:r>
            <w:rPr>
              <w:b/>
              <w:bCs/>
              <w:i/>
              <w:iCs/>
              <w:color w:val="808080" w:themeColor="background1" w:themeShade="80"/>
            </w:rPr>
            <w:t>objectives</w:t>
          </w:r>
          <w:r w:rsidRPr="00061CFD">
            <w:rPr>
              <w:i/>
              <w:iCs/>
              <w:color w:val="808080" w:themeColor="background1" w:themeShade="80"/>
            </w:rPr>
            <w:t xml:space="preserve"> are copied and pasted here</w:t>
          </w:r>
        </w:p>
        <w:p w:rsidR="003D46CB" w:rsidRDefault="009E5BE8" w:rsidP="009E5BE8">
          <w:pPr>
            <w:pStyle w:val="C8A4F9ABF56E4556AAA5B1763E61EC9D12"/>
          </w:pPr>
          <w:r w:rsidRPr="00061CFD">
            <w:rPr>
              <w:i/>
              <w:iCs/>
              <w:color w:val="808080" w:themeColor="background1" w:themeShade="80"/>
            </w:rPr>
            <w:t>(delete this note</w:t>
          </w:r>
          <w:r>
            <w:rPr>
              <w:i/>
              <w:iCs/>
              <w:color w:val="808080" w:themeColor="background1" w:themeShade="80"/>
            </w:rPr>
            <w:t>)</w:t>
          </w:r>
        </w:p>
      </w:docPartBody>
    </w:docPart>
    <w:docPart>
      <w:docPartPr>
        <w:name w:val="EE65A492EA9E4DE8A283C393D4EA0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DF562-2AC1-4AA4-B405-C5598B16D5BB}"/>
      </w:docPartPr>
      <w:docPartBody>
        <w:p w:rsidR="009E5BE8" w:rsidRPr="003E048A" w:rsidRDefault="009E5BE8" w:rsidP="003E048A">
          <w:pPr>
            <w:spacing w:after="0" w:line="240" w:lineRule="auto"/>
            <w:jc w:val="center"/>
            <w:rPr>
              <w:i/>
              <w:iCs/>
              <w:color w:val="808080" w:themeColor="background1" w:themeShade="80"/>
            </w:rPr>
          </w:pPr>
          <w:r w:rsidRPr="003E048A">
            <w:rPr>
              <w:i/>
              <w:iCs/>
              <w:color w:val="808080" w:themeColor="background1" w:themeShade="80"/>
            </w:rPr>
            <w:t xml:space="preserve">The </w:t>
          </w:r>
          <w:r w:rsidRPr="003E048A">
            <w:rPr>
              <w:b/>
              <w:bCs/>
              <w:i/>
              <w:iCs/>
              <w:color w:val="808080" w:themeColor="background1" w:themeShade="80"/>
            </w:rPr>
            <w:t>annotation</w:t>
          </w:r>
          <w:r w:rsidRPr="003E048A">
            <w:rPr>
              <w:i/>
              <w:iCs/>
              <w:color w:val="808080" w:themeColor="background1" w:themeShade="80"/>
            </w:rPr>
            <w:t xml:space="preserve"> in </w:t>
          </w:r>
          <w:r w:rsidRPr="003E048A">
            <w:rPr>
              <w:i/>
              <w:iCs/>
              <w:color w:val="808080" w:themeColor="background1" w:themeShade="80"/>
              <w:u w:val="single"/>
            </w:rPr>
            <w:t>Lithuanian</w:t>
          </w:r>
          <w:r w:rsidRPr="003E048A">
            <w:rPr>
              <w:i/>
              <w:iCs/>
              <w:color w:val="808080" w:themeColor="background1" w:themeShade="80"/>
            </w:rPr>
            <w:t xml:space="preserve"> is completed at http://mano.vilniustech.lt, copied and pasted here</w:t>
          </w:r>
        </w:p>
        <w:p w:rsidR="003D46CB" w:rsidRDefault="009E5BE8" w:rsidP="009E5BE8">
          <w:pPr>
            <w:pStyle w:val="EE65A492EA9E4DE8A283C393D4EA0EF212"/>
          </w:pPr>
          <w:r w:rsidRPr="003E048A">
            <w:rPr>
              <w:i/>
              <w:iCs/>
              <w:color w:val="808080" w:themeColor="background1" w:themeShade="80"/>
            </w:rPr>
            <w:t>(delete this note)</w:t>
          </w:r>
        </w:p>
      </w:docPartBody>
    </w:docPart>
    <w:docPart>
      <w:docPartPr>
        <w:name w:val="E4F715AC70A741BA8A4DC1A03E5C2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430BB-6032-46D4-BA47-8A464428190F}"/>
      </w:docPartPr>
      <w:docPartBody>
        <w:p w:rsidR="009E5BE8" w:rsidRPr="003E048A" w:rsidRDefault="009E5BE8" w:rsidP="003E048A">
          <w:pPr>
            <w:spacing w:after="0" w:line="240" w:lineRule="auto"/>
            <w:jc w:val="center"/>
            <w:rPr>
              <w:i/>
              <w:iCs/>
              <w:color w:val="808080" w:themeColor="background1" w:themeShade="80"/>
            </w:rPr>
          </w:pPr>
          <w:r w:rsidRPr="003E048A">
            <w:rPr>
              <w:i/>
              <w:iCs/>
              <w:color w:val="808080" w:themeColor="background1" w:themeShade="80"/>
            </w:rPr>
            <w:t>The</w:t>
          </w:r>
          <w:r w:rsidRPr="003E048A">
            <w:rPr>
              <w:b/>
              <w:bCs/>
              <w:i/>
              <w:iCs/>
              <w:color w:val="808080" w:themeColor="background1" w:themeShade="80"/>
            </w:rPr>
            <w:t xml:space="preserve"> annotation </w:t>
          </w:r>
          <w:r w:rsidRPr="003E048A">
            <w:rPr>
              <w:i/>
              <w:iCs/>
              <w:color w:val="808080" w:themeColor="background1" w:themeShade="80"/>
            </w:rPr>
            <w:t xml:space="preserve">in </w:t>
          </w:r>
          <w:r w:rsidRPr="003E048A">
            <w:rPr>
              <w:i/>
              <w:iCs/>
              <w:color w:val="808080" w:themeColor="background1" w:themeShade="80"/>
              <w:u w:val="single"/>
            </w:rPr>
            <w:t>English</w:t>
          </w:r>
          <w:r w:rsidRPr="003E048A">
            <w:rPr>
              <w:i/>
              <w:iCs/>
              <w:color w:val="808080" w:themeColor="background1" w:themeShade="80"/>
            </w:rPr>
            <w:t xml:space="preserve"> is completed at http://mano.vilniustech.lt, copied and pasted here</w:t>
          </w:r>
        </w:p>
        <w:p w:rsidR="003D46CB" w:rsidRDefault="009E5BE8" w:rsidP="009E5BE8">
          <w:pPr>
            <w:pStyle w:val="E4F715AC70A741BA8A4DC1A03E5C247B12"/>
          </w:pPr>
          <w:r w:rsidRPr="003E048A">
            <w:rPr>
              <w:i/>
              <w:iCs/>
              <w:color w:val="808080" w:themeColor="background1" w:themeShade="80"/>
            </w:rPr>
            <w:t>(delete this note</w:t>
          </w:r>
          <w:r>
            <w:rPr>
              <w:i/>
              <w:iCs/>
              <w:color w:val="808080" w:themeColor="background1" w:themeShade="80"/>
            </w:rPr>
            <w:t>)</w:t>
          </w:r>
        </w:p>
      </w:docPartBody>
    </w:docPart>
    <w:docPart>
      <w:docPartPr>
        <w:name w:val="F93E6772256649E6B94CD44A30462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DB99E-F212-4F65-80EC-8B633B988EB0}"/>
      </w:docPartPr>
      <w:docPartBody>
        <w:p w:rsidR="00C00C15" w:rsidRDefault="00D80E3B" w:rsidP="00D80E3B">
          <w:pPr>
            <w:pStyle w:val="F93E6772256649E6B94CD44A30462F7B1"/>
          </w:pPr>
          <w:r>
            <w:rPr>
              <w:rStyle w:val="PlaceholderText"/>
            </w:rPr>
            <w:t>Pasirinkite studijų kryptį</w:t>
          </w:r>
        </w:p>
      </w:docPartBody>
    </w:docPart>
    <w:docPart>
      <w:docPartPr>
        <w:name w:val="2C0371800C774B4EAD25C29957C54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529D8-3F69-45FC-972A-8F45EA847150}"/>
      </w:docPartPr>
      <w:docPartBody>
        <w:p w:rsidR="006E0D1A" w:rsidRDefault="009E5BE8" w:rsidP="009E5BE8">
          <w:pPr>
            <w:pStyle w:val="2C0371800C774B4EAD25C29957C54BF5"/>
          </w:pPr>
          <w:r>
            <w:rPr>
              <w:rStyle w:val="PlaceholderText"/>
            </w:rPr>
            <w:t>Pasirinkite studijų programą</w:t>
          </w:r>
        </w:p>
      </w:docPartBody>
    </w:docPart>
    <w:docPart>
      <w:docPartPr>
        <w:name w:val="A755A9491E17403CBA20E76325E86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30F985-1185-4154-95BF-7A460D3354A9}"/>
      </w:docPartPr>
      <w:docPartBody>
        <w:p w:rsidR="006E0D1A" w:rsidRDefault="009E5BE8" w:rsidP="009E5BE8">
          <w:pPr>
            <w:pStyle w:val="A755A9491E17403CBA20E76325E86B3D"/>
          </w:pPr>
          <w:r>
            <w:rPr>
              <w:rStyle w:val="PlaceholderText"/>
            </w:rPr>
            <w:t>Pasirinkite studijų kryptį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24C"/>
    <w:multiLevelType w:val="multilevel"/>
    <w:tmpl w:val="F59AAA3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upperLetter"/>
      <w:lvlRestart w:val="0"/>
      <w:suff w:val="space"/>
      <w:lvlText w:val="%4 priedas."/>
      <w:lvlJc w:val="left"/>
      <w:pPr>
        <w:ind w:left="794" w:hanging="437"/>
      </w:pPr>
      <w:rPr>
        <w:rFonts w:hint="default"/>
      </w:rPr>
    </w:lvl>
    <w:lvl w:ilvl="4">
      <w:start w:val="1"/>
      <w:numFmt w:val="decimal"/>
      <w:lvlRestart w:val="1"/>
      <w:suff w:val="space"/>
      <w:lvlText w:val="%1.%5 pav.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decimal"/>
      <w:lvlRestart w:val="1"/>
      <w:suff w:val="space"/>
      <w:lvlText w:val="%1.%6 lentelė."/>
      <w:lvlJc w:val="left"/>
      <w:pPr>
        <w:ind w:left="0" w:firstLine="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6747587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5EF"/>
    <w:rsid w:val="00163F4E"/>
    <w:rsid w:val="00187B4F"/>
    <w:rsid w:val="001C5CF1"/>
    <w:rsid w:val="001D01FC"/>
    <w:rsid w:val="002C2389"/>
    <w:rsid w:val="002D30C1"/>
    <w:rsid w:val="00313075"/>
    <w:rsid w:val="0032612D"/>
    <w:rsid w:val="00354ED8"/>
    <w:rsid w:val="00385153"/>
    <w:rsid w:val="003D46CB"/>
    <w:rsid w:val="003F2848"/>
    <w:rsid w:val="00627E9D"/>
    <w:rsid w:val="00692D27"/>
    <w:rsid w:val="006E0D1A"/>
    <w:rsid w:val="00724D70"/>
    <w:rsid w:val="0086338B"/>
    <w:rsid w:val="008915C9"/>
    <w:rsid w:val="008A75EF"/>
    <w:rsid w:val="009E5BE8"/>
    <w:rsid w:val="00C00C15"/>
    <w:rsid w:val="00CC56AB"/>
    <w:rsid w:val="00CD1710"/>
    <w:rsid w:val="00D32C6F"/>
    <w:rsid w:val="00D80E3B"/>
    <w:rsid w:val="00D95633"/>
    <w:rsid w:val="00DD76AD"/>
    <w:rsid w:val="00DF6B6B"/>
    <w:rsid w:val="00F6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E5BE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0"/>
      <w:szCs w:val="18"/>
      <w:lang w:val="lt-LT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5BE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9E5BE8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A75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5BE8"/>
    <w:pPr>
      <w:spacing w:after="120" w:line="240" w:lineRule="auto"/>
    </w:pPr>
    <w:rPr>
      <w:rFonts w:ascii="Times New Roman" w:eastAsiaTheme="minorHAnsi" w:hAnsi="Times New Roman"/>
      <w:kern w:val="0"/>
      <w:sz w:val="20"/>
      <w:szCs w:val="20"/>
      <w:lang w:val="lt-LT" w:eastAsia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5BE8"/>
    <w:rPr>
      <w:rFonts w:ascii="Times New Roman" w:eastAsiaTheme="minorHAnsi" w:hAnsi="Times New Roman"/>
      <w:kern w:val="0"/>
      <w:sz w:val="20"/>
      <w:szCs w:val="20"/>
      <w:lang w:val="lt-LT" w:eastAsia="en-US"/>
      <w14:ligatures w14:val="none"/>
    </w:rPr>
  </w:style>
  <w:style w:type="paragraph" w:customStyle="1" w:styleId="26BB8FE935B44640964877D83E5D0863">
    <w:name w:val="26BB8FE935B44640964877D83E5D0863"/>
    <w:rsid w:val="008A75EF"/>
    <w:pPr>
      <w:spacing w:after="120" w:line="360" w:lineRule="auto"/>
      <w:jc w:val="center"/>
    </w:pPr>
    <w:rPr>
      <w:rFonts w:ascii="Times New Roman" w:eastAsiaTheme="minorHAnsi" w:hAnsi="Times New Roman"/>
      <w:kern w:val="0"/>
      <w:szCs w:val="22"/>
      <w:lang w:val="lt-LT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6F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32C6F"/>
    <w:rPr>
      <w:color w:val="5A5A5A" w:themeColor="text1" w:themeTint="A5"/>
      <w:spacing w:val="15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B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BE8"/>
    <w:rPr>
      <w:rFonts w:ascii="Times New Roman" w:eastAsiaTheme="minorHAnsi" w:hAnsi="Times New Roman"/>
      <w:b/>
      <w:bCs/>
      <w:kern w:val="0"/>
      <w:sz w:val="20"/>
      <w:szCs w:val="20"/>
      <w:lang w:val="lt-LT" w:eastAsia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32C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2C6F"/>
  </w:style>
  <w:style w:type="paragraph" w:customStyle="1" w:styleId="F93E6772256649E6B94CD44A30462F7B1">
    <w:name w:val="F93E6772256649E6B94CD44A30462F7B1"/>
    <w:rsid w:val="00D80E3B"/>
    <w:pPr>
      <w:spacing w:after="120" w:line="360" w:lineRule="auto"/>
      <w:jc w:val="center"/>
    </w:pPr>
    <w:rPr>
      <w:rFonts w:ascii="Times New Roman" w:eastAsiaTheme="minorHAnsi" w:hAnsi="Times New Roman"/>
      <w:kern w:val="0"/>
      <w:szCs w:val="22"/>
      <w:lang w:val="lt-LT"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rsid w:val="009E5BE8"/>
    <w:rPr>
      <w:rFonts w:ascii="Times New Roman" w:eastAsia="Times New Roman" w:hAnsi="Times New Roman" w:cs="Times New Roman"/>
      <w:b/>
      <w:bCs/>
      <w:kern w:val="0"/>
      <w:szCs w:val="18"/>
      <w:lang w:val="lt-LT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E3B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0E3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2C0371800C774B4EAD25C29957C54BF5">
    <w:name w:val="2C0371800C774B4EAD25C29957C54BF5"/>
    <w:rsid w:val="009E5BE8"/>
    <w:pPr>
      <w:spacing w:line="259" w:lineRule="auto"/>
    </w:pPr>
    <w:rPr>
      <w:kern w:val="0"/>
      <w:sz w:val="22"/>
      <w:szCs w:val="22"/>
      <w:lang w:val="lt-LT" w:eastAsia="lt-LT"/>
      <w14:ligatures w14:val="none"/>
    </w:rPr>
  </w:style>
  <w:style w:type="paragraph" w:customStyle="1" w:styleId="A755A9491E17403CBA20E76325E86B3D">
    <w:name w:val="A755A9491E17403CBA20E76325E86B3D"/>
    <w:rsid w:val="009E5BE8"/>
    <w:pPr>
      <w:spacing w:line="259" w:lineRule="auto"/>
    </w:pPr>
    <w:rPr>
      <w:kern w:val="0"/>
      <w:sz w:val="22"/>
      <w:szCs w:val="22"/>
      <w:lang w:val="lt-LT" w:eastAsia="lt-LT"/>
      <w14:ligatures w14:val="none"/>
    </w:rPr>
  </w:style>
  <w:style w:type="paragraph" w:styleId="BodyTextIndent">
    <w:name w:val="Body Text Indent"/>
    <w:basedOn w:val="Normal"/>
    <w:link w:val="BodyTextIndentChar"/>
    <w:rsid w:val="009E5BE8"/>
    <w:pPr>
      <w:spacing w:after="0" w:line="240" w:lineRule="auto"/>
      <w:ind w:firstLine="543"/>
      <w:jc w:val="both"/>
    </w:pPr>
    <w:rPr>
      <w:rFonts w:ascii="Times New Roman" w:eastAsia="Times New Roman" w:hAnsi="Times New Roman" w:cs="Times New Roman"/>
      <w:kern w:val="0"/>
      <w:lang w:val="lt-LT" w:eastAsia="en-US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9E5BE8"/>
    <w:rPr>
      <w:rFonts w:ascii="Times New Roman" w:eastAsia="Times New Roman" w:hAnsi="Times New Roman" w:cs="Times New Roman"/>
      <w:kern w:val="0"/>
      <w:lang w:val="lt-LT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E5BE8"/>
    <w:pPr>
      <w:spacing w:after="100" w:line="240" w:lineRule="auto"/>
    </w:pPr>
    <w:rPr>
      <w:rFonts w:ascii="Times New Roman" w:eastAsiaTheme="minorHAnsi" w:hAnsi="Times New Roman"/>
      <w:kern w:val="0"/>
      <w:szCs w:val="22"/>
      <w:lang w:val="lt-LT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E5BE8"/>
    <w:pPr>
      <w:spacing w:after="100" w:line="360" w:lineRule="auto"/>
      <w:ind w:left="480"/>
    </w:pPr>
    <w:rPr>
      <w:rFonts w:ascii="Times New Roman" w:eastAsiaTheme="minorHAnsi" w:hAnsi="Times New Roman"/>
      <w:kern w:val="0"/>
      <w:szCs w:val="22"/>
      <w:lang w:val="lt-LT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9E5BE8"/>
    <w:pPr>
      <w:spacing w:after="120" w:line="360" w:lineRule="auto"/>
      <w:ind w:left="720"/>
      <w:contextualSpacing/>
    </w:pPr>
    <w:rPr>
      <w:rFonts w:ascii="Times New Roman" w:eastAsiaTheme="minorHAnsi" w:hAnsi="Times New Roman"/>
      <w:kern w:val="0"/>
      <w:szCs w:val="22"/>
      <w:lang w:val="lt-LT" w:eastAsia="en-US"/>
      <w14:ligatures w14:val="none"/>
    </w:rPr>
  </w:style>
  <w:style w:type="paragraph" w:customStyle="1" w:styleId="2F5457D1B31B485C8181EE14A13D3DE112">
    <w:name w:val="2F5457D1B31B485C8181EE14A13D3DE112"/>
    <w:rsid w:val="009E5BE8"/>
    <w:pPr>
      <w:spacing w:before="1680" w:after="600" w:line="360" w:lineRule="auto"/>
      <w:jc w:val="center"/>
    </w:pPr>
    <w:rPr>
      <w:rFonts w:ascii="Times New Roman" w:eastAsiaTheme="minorHAnsi" w:hAnsi="Times New Roman"/>
      <w:noProof/>
      <w:kern w:val="0"/>
      <w:sz w:val="28"/>
      <w:szCs w:val="22"/>
      <w:lang w:val="en-US" w:eastAsia="en-US"/>
      <w14:ligatures w14:val="none"/>
    </w:rPr>
  </w:style>
  <w:style w:type="paragraph" w:customStyle="1" w:styleId="D12C687FA06841118CCDB7F1DE9964AC12">
    <w:name w:val="D12C687FA06841118CCDB7F1DE9964AC12"/>
    <w:rsid w:val="009E5BE8"/>
    <w:pPr>
      <w:spacing w:after="120" w:line="360" w:lineRule="auto"/>
      <w:jc w:val="center"/>
    </w:pPr>
    <w:rPr>
      <w:rFonts w:ascii="Times New Roman" w:eastAsiaTheme="minorHAnsi" w:hAnsi="Times New Roman"/>
      <w:b/>
      <w:caps/>
      <w:kern w:val="0"/>
      <w:sz w:val="28"/>
      <w:szCs w:val="22"/>
      <w:lang w:val="lt-LT" w:eastAsia="en-US"/>
      <w14:ligatures w14:val="none"/>
    </w:rPr>
  </w:style>
  <w:style w:type="paragraph" w:customStyle="1" w:styleId="D40B0259F4F54F89BBE94CD073AA5FC912">
    <w:name w:val="D40B0259F4F54F89BBE94CD073AA5FC912"/>
    <w:rsid w:val="009E5BE8"/>
    <w:pPr>
      <w:spacing w:after="120" w:line="360" w:lineRule="auto"/>
      <w:jc w:val="center"/>
    </w:pPr>
    <w:rPr>
      <w:rFonts w:ascii="Times New Roman" w:eastAsiaTheme="minorHAnsi" w:hAnsi="Times New Roman"/>
      <w:b/>
      <w:caps/>
      <w:kern w:val="0"/>
      <w:sz w:val="28"/>
      <w:szCs w:val="22"/>
      <w:lang w:val="lt-LT" w:eastAsia="en-US"/>
      <w14:ligatures w14:val="none"/>
    </w:rPr>
  </w:style>
  <w:style w:type="paragraph" w:customStyle="1" w:styleId="B26414E4B696412FB8EEE307C283D1AB12">
    <w:name w:val="B26414E4B696412FB8EEE307C283D1AB12"/>
    <w:rsid w:val="009E5BE8"/>
    <w:pPr>
      <w:spacing w:before="1680" w:after="600" w:line="360" w:lineRule="auto"/>
      <w:jc w:val="center"/>
    </w:pPr>
    <w:rPr>
      <w:rFonts w:ascii="Times New Roman" w:eastAsiaTheme="minorHAnsi" w:hAnsi="Times New Roman"/>
      <w:noProof/>
      <w:kern w:val="0"/>
      <w:sz w:val="28"/>
      <w:szCs w:val="22"/>
      <w:lang w:val="en-US" w:eastAsia="en-US"/>
      <w14:ligatures w14:val="none"/>
    </w:rPr>
  </w:style>
  <w:style w:type="paragraph" w:customStyle="1" w:styleId="CDEC4F9BC37942D08C06F7800EE819EB12">
    <w:name w:val="CDEC4F9BC37942D08C06F7800EE819EB12"/>
    <w:rsid w:val="009E5BE8"/>
    <w:pPr>
      <w:spacing w:after="120" w:line="360" w:lineRule="auto"/>
      <w:jc w:val="center"/>
    </w:pPr>
    <w:rPr>
      <w:rFonts w:ascii="Times New Roman" w:eastAsiaTheme="minorHAnsi" w:hAnsi="Times New Roman"/>
      <w:b/>
      <w:caps/>
      <w:kern w:val="0"/>
      <w:sz w:val="28"/>
      <w:szCs w:val="22"/>
      <w:lang w:val="lt-LT" w:eastAsia="en-US"/>
      <w14:ligatures w14:val="none"/>
    </w:rPr>
  </w:style>
  <w:style w:type="paragraph" w:customStyle="1" w:styleId="7A6A9E47705E42B09FD24D0378FEBCD912">
    <w:name w:val="7A6A9E47705E42B09FD24D0378FEBCD912"/>
    <w:rsid w:val="009E5BE8"/>
    <w:pPr>
      <w:spacing w:after="120" w:line="360" w:lineRule="auto"/>
      <w:jc w:val="center"/>
    </w:pPr>
    <w:rPr>
      <w:rFonts w:ascii="Times New Roman" w:eastAsiaTheme="minorHAnsi" w:hAnsi="Times New Roman"/>
      <w:b/>
      <w:caps/>
      <w:kern w:val="0"/>
      <w:sz w:val="28"/>
      <w:szCs w:val="22"/>
      <w:lang w:val="lt-LT" w:eastAsia="en-US"/>
      <w14:ligatures w14:val="none"/>
    </w:rPr>
  </w:style>
  <w:style w:type="paragraph" w:customStyle="1" w:styleId="C8A4F9ABF56E4556AAA5B1763E61EC9D12">
    <w:name w:val="C8A4F9ABF56E4556AAA5B1763E61EC9D12"/>
    <w:rsid w:val="009E5BE8"/>
    <w:pPr>
      <w:spacing w:after="120" w:line="360" w:lineRule="auto"/>
    </w:pPr>
    <w:rPr>
      <w:rFonts w:ascii="Times New Roman" w:eastAsiaTheme="minorHAnsi" w:hAnsi="Times New Roman"/>
      <w:kern w:val="0"/>
      <w:szCs w:val="22"/>
      <w:lang w:val="lt-LT" w:eastAsia="en-US"/>
      <w14:ligatures w14:val="none"/>
    </w:rPr>
  </w:style>
  <w:style w:type="paragraph" w:customStyle="1" w:styleId="EE65A492EA9E4DE8A283C393D4EA0EF212">
    <w:name w:val="EE65A492EA9E4DE8A283C393D4EA0EF212"/>
    <w:rsid w:val="009E5BE8"/>
    <w:pPr>
      <w:spacing w:after="120" w:line="360" w:lineRule="auto"/>
    </w:pPr>
    <w:rPr>
      <w:rFonts w:ascii="Times New Roman" w:eastAsiaTheme="minorHAnsi" w:hAnsi="Times New Roman"/>
      <w:kern w:val="0"/>
      <w:szCs w:val="22"/>
      <w:lang w:val="lt-LT" w:eastAsia="en-US"/>
      <w14:ligatures w14:val="none"/>
    </w:rPr>
  </w:style>
  <w:style w:type="paragraph" w:customStyle="1" w:styleId="E4F715AC70A741BA8A4DC1A03E5C247B12">
    <w:name w:val="E4F715AC70A741BA8A4DC1A03E5C247B12"/>
    <w:rsid w:val="009E5BE8"/>
    <w:pPr>
      <w:spacing w:after="120" w:line="360" w:lineRule="auto"/>
    </w:pPr>
    <w:rPr>
      <w:rFonts w:ascii="Times New Roman" w:eastAsiaTheme="minorHAnsi" w:hAnsi="Times New Roman"/>
      <w:kern w:val="0"/>
      <w:szCs w:val="22"/>
      <w:lang w:val="lt-LT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F81805-7D7F-453A-824C-26293D4F4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BD_sablonas.dotx</Template>
  <TotalTime>145</TotalTime>
  <Pages>16</Pages>
  <Words>1527</Words>
  <Characters>8710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Renata Karbauskienė</dc:creator>
  <cp:lastModifiedBy>Daiva Sesokiene</cp:lastModifiedBy>
  <cp:revision>41</cp:revision>
  <dcterms:created xsi:type="dcterms:W3CDTF">2025-11-18T09:50:00Z</dcterms:created>
  <dcterms:modified xsi:type="dcterms:W3CDTF">2025-11-22T13:51:00Z</dcterms:modified>
</cp:coreProperties>
</file>